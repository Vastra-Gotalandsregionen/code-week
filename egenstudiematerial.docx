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0A6B8" w14:textId="3C6306EB" w:rsidR="00A41C05" w:rsidRPr="00F75D84" w:rsidRDefault="000051D5" w:rsidP="008262E9">
      <w:pPr>
        <w:pStyle w:val="Underrubrik"/>
        <w:ind w:firstLine="993"/>
      </w:pPr>
      <w:r w:rsidRPr="00F75D84">
        <w:t>V</w:t>
      </w:r>
      <w:r w:rsidR="00CA1320">
        <w:t>ä</w:t>
      </w:r>
      <w:r w:rsidRPr="00F75D84">
        <w:t>stra Götalandsregionen</w:t>
      </w:r>
    </w:p>
    <w:p w14:paraId="24F8B750" w14:textId="77777777" w:rsidR="00AA6EB4" w:rsidRPr="00F75D84" w:rsidRDefault="00AA6EB4" w:rsidP="008262E9">
      <w:pPr>
        <w:pStyle w:val="Underrubrik"/>
        <w:ind w:firstLine="993"/>
        <w:rPr>
          <w:rFonts w:asciiTheme="majorHAnsi" w:hAnsiTheme="majorHAnsi"/>
        </w:rPr>
      </w:pPr>
      <w:r w:rsidRPr="00F75D84">
        <w:rPr>
          <w:rFonts w:asciiTheme="majorHAnsi" w:hAnsiTheme="majorHAnsi"/>
        </w:rPr>
        <w:fldChar w:fldCharType="begin"/>
      </w:r>
      <w:r w:rsidRPr="00F75D84">
        <w:rPr>
          <w:rFonts w:asciiTheme="majorHAnsi" w:hAnsiTheme="majorHAnsi"/>
        </w:rPr>
        <w:instrText xml:space="preserve"> CREATEDATE  \@ "yyyy-MM-dd"  \* MERGEFORMAT </w:instrText>
      </w:r>
      <w:r w:rsidRPr="00F75D84">
        <w:rPr>
          <w:rFonts w:asciiTheme="majorHAnsi" w:hAnsiTheme="majorHAnsi"/>
        </w:rPr>
        <w:fldChar w:fldCharType="separate"/>
      </w:r>
      <w:r w:rsidR="000B2043" w:rsidRPr="00F75D84">
        <w:rPr>
          <w:rFonts w:asciiTheme="majorHAnsi" w:hAnsiTheme="majorHAnsi"/>
        </w:rPr>
        <w:t>2022-07-07</w:t>
      </w:r>
      <w:r w:rsidRPr="00F75D84">
        <w:rPr>
          <w:rFonts w:asciiTheme="majorHAnsi" w:hAnsiTheme="majorHAnsi"/>
        </w:rPr>
        <w:fldChar w:fldCharType="end"/>
      </w:r>
    </w:p>
    <w:p w14:paraId="749D4310" w14:textId="77777777" w:rsidR="00FB2F0F" w:rsidRPr="00F75D84" w:rsidRDefault="00FB2F0F" w:rsidP="008262E9">
      <w:pPr>
        <w:pStyle w:val="Omslagsrubrik"/>
        <w:ind w:firstLine="993"/>
      </w:pPr>
    </w:p>
    <w:p w14:paraId="5022B632" w14:textId="77777777" w:rsidR="00FB2F0F" w:rsidRPr="00F75D84" w:rsidRDefault="00FB2F0F" w:rsidP="008262E9">
      <w:pPr>
        <w:pStyle w:val="Omslagsrubrik"/>
        <w:ind w:firstLine="993"/>
      </w:pPr>
    </w:p>
    <w:p w14:paraId="2B3C580A" w14:textId="1D054EE1" w:rsidR="000B2043" w:rsidRPr="00F75D84" w:rsidRDefault="000B2043" w:rsidP="000B2043">
      <w:pPr>
        <w:pStyle w:val="Omslagsrubrik"/>
        <w:ind w:left="993"/>
      </w:pPr>
      <w:proofErr w:type="spellStart"/>
      <w:r w:rsidRPr="00F75D84">
        <w:t>Code</w:t>
      </w:r>
      <w:proofErr w:type="spellEnd"/>
      <w:r w:rsidRPr="00F75D84">
        <w:t xml:space="preserve"> </w:t>
      </w:r>
      <w:proofErr w:type="spellStart"/>
      <w:r w:rsidRPr="00F75D84">
        <w:t>week</w:t>
      </w:r>
      <w:proofErr w:type="spellEnd"/>
      <w:r w:rsidRPr="00F75D84">
        <w:t xml:space="preserve"> 2022: Sj</w:t>
      </w:r>
      <w:r w:rsidR="00CA1320">
        <w:t>ä</w:t>
      </w:r>
      <w:r w:rsidRPr="00F75D84">
        <w:t>lvstudiematerial</w:t>
      </w:r>
      <w:r w:rsidRPr="00F75D84">
        <w:rPr>
          <w:rFonts w:eastAsia="MS Gothic"/>
        </w:rPr>
        <w:t xml:space="preserve"> </w:t>
      </w:r>
    </w:p>
    <w:p w14:paraId="522EA9DA" w14:textId="455D6399" w:rsidR="000B2043" w:rsidRPr="000B2043" w:rsidRDefault="000B2043" w:rsidP="000B2043">
      <w:pPr>
        <w:pStyle w:val="Omslagsunderrubrik"/>
        <w:ind w:left="993"/>
      </w:pPr>
      <w:r w:rsidRPr="000B2043">
        <w:t xml:space="preserve">En introduktion till AI-tekniken </w:t>
      </w:r>
      <w:r w:rsidR="00524DE9" w:rsidRPr="00F75D84">
        <w:t>övervakad maskininl</w:t>
      </w:r>
      <w:r w:rsidR="00CA1320">
        <w:t>ä</w:t>
      </w:r>
      <w:r w:rsidR="00524DE9" w:rsidRPr="00F75D84">
        <w:t>rning</w:t>
      </w:r>
      <w:r w:rsidRPr="000B2043">
        <w:t xml:space="preserve"> med enkel Python- programmering </w:t>
      </w:r>
    </w:p>
    <w:p w14:paraId="4D9B44F7" w14:textId="6336E251" w:rsidR="00FB2F0F" w:rsidRPr="00F75D84" w:rsidRDefault="00FB2F0F" w:rsidP="008262E9">
      <w:pPr>
        <w:pStyle w:val="Omslagsunderrubrik"/>
        <w:ind w:firstLine="993"/>
      </w:pPr>
    </w:p>
    <w:p w14:paraId="58B18A3A" w14:textId="77777777" w:rsidR="00FB2F0F" w:rsidRPr="00F75D84" w:rsidRDefault="00FB2F0F" w:rsidP="0060596B">
      <w:pPr>
        <w:spacing w:after="0" w:line="240" w:lineRule="auto"/>
        <w:rPr>
          <w:rFonts w:asciiTheme="majorHAnsi" w:hAnsiTheme="majorHAnsi"/>
          <w:sz w:val="44"/>
          <w:szCs w:val="44"/>
        </w:rPr>
      </w:pPr>
    </w:p>
    <w:p w14:paraId="2E10AC63" w14:textId="77777777" w:rsidR="00E61294" w:rsidRPr="00F75D84" w:rsidRDefault="00E61294">
      <w:pPr>
        <w:spacing w:after="0" w:line="240" w:lineRule="auto"/>
        <w:rPr>
          <w:rFonts w:asciiTheme="majorHAnsi" w:hAnsiTheme="majorHAnsi"/>
          <w:sz w:val="48"/>
          <w:szCs w:val="48"/>
        </w:rPr>
      </w:pPr>
      <w:r w:rsidRPr="00F75D84">
        <w:rPr>
          <w:rFonts w:asciiTheme="majorHAnsi" w:hAnsiTheme="majorHAnsi"/>
          <w:sz w:val="48"/>
          <w:szCs w:val="48"/>
        </w:rPr>
        <w:br w:type="page"/>
      </w:r>
    </w:p>
    <w:p w14:paraId="69C0B166" w14:textId="77777777" w:rsidR="00614E64" w:rsidRPr="00F75D84" w:rsidRDefault="00614E64" w:rsidP="00524DE9">
      <w:pPr>
        <w:pStyle w:val="Innehll1"/>
      </w:pPr>
      <w:r w:rsidRPr="00F75D84">
        <w:lastRenderedPageBreak/>
        <w:t>Innehåll</w:t>
      </w:r>
    </w:p>
    <w:p w14:paraId="5F9E3070" w14:textId="23C59F80" w:rsidR="007821CE" w:rsidRDefault="00606D97">
      <w:pPr>
        <w:pStyle w:val="Innehll2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 w:rsidRPr="00F75D84">
        <w:fldChar w:fldCharType="begin"/>
      </w:r>
      <w:r w:rsidRPr="00F75D84">
        <w:instrText xml:space="preserve"> TOC \o "1-3" </w:instrText>
      </w:r>
      <w:r w:rsidRPr="00F75D84">
        <w:fldChar w:fldCharType="separate"/>
      </w:r>
      <w:r w:rsidR="007821CE">
        <w:rPr>
          <w:noProof/>
        </w:rPr>
        <w:t>Om den tekniska miljön du behöver</w:t>
      </w:r>
      <w:r w:rsidR="007821CE">
        <w:rPr>
          <w:noProof/>
        </w:rPr>
        <w:tab/>
      </w:r>
      <w:r w:rsidR="007821CE">
        <w:rPr>
          <w:noProof/>
        </w:rPr>
        <w:fldChar w:fldCharType="begin"/>
      </w:r>
      <w:r w:rsidR="007821CE">
        <w:rPr>
          <w:noProof/>
        </w:rPr>
        <w:instrText xml:space="preserve"> PAGEREF _Toc108106078 \h </w:instrText>
      </w:r>
      <w:r w:rsidR="007821CE">
        <w:rPr>
          <w:noProof/>
        </w:rPr>
      </w:r>
      <w:r w:rsidR="007821CE">
        <w:rPr>
          <w:noProof/>
        </w:rPr>
        <w:fldChar w:fldCharType="separate"/>
      </w:r>
      <w:r w:rsidR="007821CE">
        <w:rPr>
          <w:noProof/>
        </w:rPr>
        <w:t>3</w:t>
      </w:r>
      <w:r w:rsidR="007821CE">
        <w:rPr>
          <w:noProof/>
        </w:rPr>
        <w:fldChar w:fldCharType="end"/>
      </w:r>
    </w:p>
    <w:p w14:paraId="52B51526" w14:textId="416CDB99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Steg 1: Logga in eller skapa ett gratiskonto hos Google Colab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7F93231" w14:textId="6186843F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Steg 2: Gör en kopia av startpaketet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E073E0A" w14:textId="0519ACC7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Steg 3: Starta din notebook för första gången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E40755" w14:textId="317967F9" w:rsidR="007821CE" w:rsidRDefault="007821CE">
      <w:pPr>
        <w:pStyle w:val="Innehll2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Intro till programmering – på två minuter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4FA31E8" w14:textId="43EF3C53" w:rsidR="007821CE" w:rsidRDefault="007821CE">
      <w:pPr>
        <w:pStyle w:val="Innehll2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Intro till maskininlärning – på fem minuter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D5945A8" w14:textId="604BC82A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Övervakad maskininlärning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4D21698" w14:textId="48A321C1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Oövervakad maskininlärning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AB9B9E2" w14:textId="0F2D19AB" w:rsidR="007821CE" w:rsidRDefault="007821CE">
      <w:pPr>
        <w:pStyle w:val="Innehll2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Övningar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21CE5D2" w14:textId="41DBA8F9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Övning 1: grundläggande programmering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9A99783" w14:textId="6F512C58" w:rsidR="007821CE" w:rsidRDefault="007821CE">
      <w:pPr>
        <w:pStyle w:val="Innehll3"/>
        <w:tabs>
          <w:tab w:val="left" w:pos="1200"/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Hejsan världen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A26377C" w14:textId="5270CF38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1.2 Operatorer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72B610C" w14:textId="17198436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1.3 Variabler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636CA66" w14:textId="281CC1DE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1.4 Lista saker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EFF7801" w14:textId="5FD8F199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1.5 Importera funktioner och moduler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9ABAD1C" w14:textId="19E4F47C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1.6 If-satser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A1CD07C" w14:textId="461FA92F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1.7 Slutligen, slingor, loopar, iteratorer, kärt barn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E76D933" w14:textId="6D4F2EE4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Övning 2: enkel övervakad maskininlärning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0773D31" w14:textId="6164E375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2.1 Samla in träningsdata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9733519" w14:textId="26A33B25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2.2 Träna upp klassificeraren och leta mönster i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3C8F80B" w14:textId="7027AD20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2.3 Predicera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FE09C08" w14:textId="09C810D0" w:rsidR="007821CE" w:rsidRDefault="007821CE">
      <w:pPr>
        <w:pStyle w:val="Innehll3"/>
        <w:tabs>
          <w:tab w:val="right" w:leader="dot" w:pos="87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Problematisering av detta simpla exempel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_Toc108106099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C57AD01" w14:textId="46CEB72C" w:rsidR="00606D97" w:rsidRPr="00F75D84" w:rsidRDefault="00606D97" w:rsidP="00606D97">
      <w:r w:rsidRPr="00F75D84">
        <w:fldChar w:fldCharType="end"/>
      </w:r>
    </w:p>
    <w:p w14:paraId="2A94EC89" w14:textId="77777777" w:rsidR="00E61294" w:rsidRPr="00F75D84" w:rsidRDefault="00E61294" w:rsidP="00E61294">
      <w:pPr>
        <w:tabs>
          <w:tab w:val="right" w:leader="dot" w:pos="7920"/>
        </w:tabs>
      </w:pPr>
    </w:p>
    <w:p w14:paraId="15D69B5B" w14:textId="77777777" w:rsidR="00E61294" w:rsidRPr="00F75D84" w:rsidRDefault="00E61294">
      <w:pPr>
        <w:spacing w:after="0" w:line="240" w:lineRule="auto"/>
      </w:pPr>
      <w:r w:rsidRPr="00F75D84">
        <w:br w:type="page"/>
      </w:r>
    </w:p>
    <w:p w14:paraId="791BF671" w14:textId="64EE9EF0" w:rsidR="000B2043" w:rsidRPr="00F75D84" w:rsidRDefault="000B2043" w:rsidP="000B2043">
      <w:pPr>
        <w:rPr>
          <w:rFonts w:eastAsia="MS Gothic"/>
        </w:rPr>
      </w:pPr>
    </w:p>
    <w:p w14:paraId="4044FCB2" w14:textId="0785668D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Kul att du vill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ra dig lite om praktisk AI och specifikt</w:t>
      </w:r>
      <w:r w:rsidR="00A81C44">
        <w:rPr>
          <w:rFonts w:eastAsia="MS Gothic"/>
        </w:rPr>
        <w:t xml:space="preserve"> maskininlärning</w:t>
      </w:r>
      <w:r w:rsidRPr="00F75D84">
        <w:rPr>
          <w:rFonts w:eastAsia="MS Gothic"/>
        </w:rPr>
        <w:t xml:space="preserve">! </w:t>
      </w:r>
    </w:p>
    <w:p w14:paraId="319F17E6" w14:textId="42C89643" w:rsidR="000B2043" w:rsidRPr="00F75D84" w:rsidRDefault="000B2043" w:rsidP="000B2043">
      <w:pPr>
        <w:pStyle w:val="Rubrik2"/>
      </w:pPr>
      <w:bookmarkStart w:id="0" w:name="_Toc108106078"/>
      <w:r w:rsidRPr="00F75D84">
        <w:t>Om den tekniska milj</w:t>
      </w:r>
      <w:r w:rsidR="00CA1320">
        <w:t>ö</w:t>
      </w:r>
      <w:r w:rsidRPr="00F75D84">
        <w:t>n du beh</w:t>
      </w:r>
      <w:r w:rsidR="00CA1320">
        <w:t>ö</w:t>
      </w:r>
      <w:r w:rsidRPr="00F75D84">
        <w:t>ver</w:t>
      </w:r>
      <w:bookmarkEnd w:id="0"/>
      <w:r w:rsidRPr="00F75D84">
        <w:t xml:space="preserve"> </w:t>
      </w:r>
    </w:p>
    <w:p w14:paraId="3F64A739" w14:textId="7D853023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Enklast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att anv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nda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nster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de tekniska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vningarna,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nga har en gratisversion som duger gott. Exempel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dana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</w:t>
      </w:r>
      <w:r w:rsidR="00897ABF" w:rsidRPr="00F75D84">
        <w:rPr>
          <w:rFonts w:eastAsia="MS Gothic"/>
        </w:rPr>
        <w:t xml:space="preserve">Google </w:t>
      </w:r>
      <w:proofErr w:type="spellStart"/>
      <w:r w:rsidR="00897ABF" w:rsidRPr="00F75D84">
        <w:rPr>
          <w:rFonts w:eastAsia="MS Gothic"/>
        </w:rPr>
        <w:t>Colab</w:t>
      </w:r>
      <w:proofErr w:type="spellEnd"/>
      <w:r w:rsidR="00897ABF" w:rsidRPr="00F75D84">
        <w:rPr>
          <w:rStyle w:val="Fotnotsreferens"/>
          <w:rFonts w:eastAsia="MS Gothic"/>
        </w:rPr>
        <w:footnoteReference w:id="1"/>
      </w:r>
      <w:r w:rsidRPr="00F75D84">
        <w:rPr>
          <w:rFonts w:eastAsia="MS Gothic"/>
        </w:rPr>
        <w:t xml:space="preserve">, Python </w:t>
      </w:r>
      <w:proofErr w:type="spellStart"/>
      <w:r w:rsidRPr="00F75D84">
        <w:rPr>
          <w:rFonts w:eastAsia="MS Gothic"/>
        </w:rPr>
        <w:t>Anywhere</w:t>
      </w:r>
      <w:proofErr w:type="spellEnd"/>
      <w:r w:rsidR="00897ABF" w:rsidRPr="00F75D84">
        <w:rPr>
          <w:rStyle w:val="Fotnotsreferens"/>
          <w:rFonts w:eastAsia="MS Gothic"/>
        </w:rPr>
        <w:footnoteReference w:id="2"/>
      </w:r>
      <w:r w:rsidRPr="00F75D84">
        <w:rPr>
          <w:rFonts w:eastAsia="MS Gothic"/>
        </w:rPr>
        <w:t xml:space="preserve"> och datalore.io</w:t>
      </w:r>
      <w:r w:rsidR="00897ABF" w:rsidRPr="00F75D84">
        <w:rPr>
          <w:rStyle w:val="Fotnotsreferens"/>
          <w:rFonts w:eastAsia="MS Gothic"/>
        </w:rPr>
        <w:footnoteReference w:id="3"/>
      </w:r>
      <w:r w:rsidRPr="00F75D84">
        <w:rPr>
          <w:rFonts w:eastAsia="MS Gothic"/>
        </w:rPr>
        <w:br/>
        <w:t xml:space="preserve">Den mer komplicerade versionen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att installera saker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din dator. Om du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ljer att installera saker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din dator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enklast att installera Anaconda</w:t>
      </w:r>
      <w:r w:rsidR="001B6A04" w:rsidRPr="00F75D84">
        <w:rPr>
          <w:rStyle w:val="Fotnotsreferens"/>
          <w:rFonts w:eastAsia="MS Gothic"/>
        </w:rPr>
        <w:footnoteReference w:id="4"/>
      </w:r>
      <w:r w:rsidRPr="00F75D84">
        <w:rPr>
          <w:rFonts w:eastAsia="MS Gothic"/>
        </w:rPr>
        <w:t xml:space="preserve"> och sedan funktionen </w:t>
      </w:r>
      <w:proofErr w:type="spellStart"/>
      <w:r w:rsidRPr="00F75D84">
        <w:rPr>
          <w:rFonts w:eastAsia="MS Gothic"/>
        </w:rPr>
        <w:t>Jupyter</w:t>
      </w:r>
      <w:proofErr w:type="spellEnd"/>
      <w:r w:rsidRPr="00F75D84">
        <w:rPr>
          <w:rFonts w:eastAsia="MS Gothic"/>
        </w:rPr>
        <w:t xml:space="preserve"> Notebook. </w:t>
      </w:r>
    </w:p>
    <w:p w14:paraId="1370194A" w14:textId="564C9308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I det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materialet kommer vi utg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fr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 </w:t>
      </w:r>
      <w:r w:rsidR="001B6A04" w:rsidRPr="00F75D84">
        <w:rPr>
          <w:rFonts w:eastAsia="MS Gothic"/>
        </w:rPr>
        <w:t xml:space="preserve">Google </w:t>
      </w:r>
      <w:proofErr w:type="spellStart"/>
      <w:r w:rsidR="001B6A04" w:rsidRPr="00F75D84">
        <w:rPr>
          <w:rFonts w:eastAsia="MS Gothic"/>
        </w:rPr>
        <w:t>Colab</w:t>
      </w:r>
      <w:proofErr w:type="spellEnd"/>
      <w:r w:rsidRPr="00F75D84">
        <w:rPr>
          <w:rFonts w:eastAsia="MS Gothic"/>
        </w:rPr>
        <w:t xml:space="preserve"> eftersom det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r snabbt att komma </w:t>
      </w:r>
      <w:proofErr w:type="gramStart"/>
      <w:r w:rsidRPr="00F75D84">
        <w:rPr>
          <w:rFonts w:eastAsia="MS Gothic"/>
        </w:rPr>
        <w:t>ig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ng</w:t>
      </w:r>
      <w:proofErr w:type="gramEnd"/>
      <w:r w:rsidRPr="00F75D84">
        <w:rPr>
          <w:rFonts w:eastAsia="MS Gothic"/>
        </w:rPr>
        <w:t xml:space="preserve"> med. </w:t>
      </w:r>
    </w:p>
    <w:p w14:paraId="4E86EEB8" w14:textId="5468D186" w:rsidR="000B2043" w:rsidRPr="00F75D84" w:rsidRDefault="000B2043" w:rsidP="006C24F8">
      <w:pPr>
        <w:pStyle w:val="Rubrik3"/>
      </w:pPr>
      <w:bookmarkStart w:id="1" w:name="_Toc108106079"/>
      <w:r w:rsidRPr="00F75D84">
        <w:t xml:space="preserve">Steg 1: Logga in eller skapa ett gratiskonto hos </w:t>
      </w:r>
      <w:r w:rsidR="007A7EAA" w:rsidRPr="00F75D84">
        <w:t xml:space="preserve">Google </w:t>
      </w:r>
      <w:proofErr w:type="spellStart"/>
      <w:r w:rsidR="007A7EAA" w:rsidRPr="00F75D84">
        <w:t>Colab</w:t>
      </w:r>
      <w:bookmarkEnd w:id="1"/>
      <w:proofErr w:type="spellEnd"/>
    </w:p>
    <w:p w14:paraId="2980E395" w14:textId="00CE48BB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B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rja med att i webbl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saren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till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ljande adress: </w:t>
      </w:r>
      <w:r w:rsidR="007A7EAA" w:rsidRPr="00F75D84">
        <w:t>https://colab.research.google.com</w:t>
      </w:r>
    </w:p>
    <w:p w14:paraId="3D4A47C4" w14:textId="77777777" w:rsidR="007A7EAA" w:rsidRPr="00F75D84" w:rsidRDefault="007A7EAA" w:rsidP="007A7EAA">
      <w:pPr>
        <w:keepNext/>
        <w:spacing w:after="0" w:line="240" w:lineRule="auto"/>
      </w:pPr>
      <w:r w:rsidRPr="00F75D84">
        <w:drawing>
          <wp:inline distT="0" distB="0" distL="0" distR="0" wp14:anchorId="0A3A2CE3" wp14:editId="03B3814E">
            <wp:extent cx="5262283" cy="4135463"/>
            <wp:effectExtent l="0" t="0" r="0" b="5080"/>
            <wp:docPr id="59" name="Bildobjek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402" cy="414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2374" w14:textId="4DE84614" w:rsidR="000B2043" w:rsidRPr="00F75D84" w:rsidRDefault="007A7EAA" w:rsidP="001B6A04">
      <w:pPr>
        <w:pStyle w:val="Beskrivning"/>
        <w:rPr>
          <w:i w:val="0"/>
          <w:iCs w:val="0"/>
        </w:rPr>
      </w:pPr>
      <w:r w:rsidRPr="00F75D84">
        <w:t xml:space="preserve">Figur </w:t>
      </w:r>
      <w:fldSimple w:instr=" SEQ Figur \* ARABIC ">
        <w:r w:rsidR="00441BE4">
          <w:rPr>
            <w:noProof/>
          </w:rPr>
          <w:t>1</w:t>
        </w:r>
      </w:fldSimple>
      <w:r w:rsidRPr="00F75D84">
        <w:t>: Uppe i h</w:t>
      </w:r>
      <w:r w:rsidR="00CA1320">
        <w:t>ö</w:t>
      </w:r>
      <w:r w:rsidRPr="00F75D84">
        <w:t>gra h</w:t>
      </w:r>
      <w:r w:rsidR="00CA1320">
        <w:t>ö</w:t>
      </w:r>
      <w:r w:rsidRPr="00F75D84">
        <w:t>rnet kan du logga in. P</w:t>
      </w:r>
      <w:r w:rsidR="00CA1320">
        <w:t>å</w:t>
      </w:r>
      <w:r w:rsidRPr="00F75D84">
        <w:t xml:space="preserve"> samma plats skapar du ett nytt konto.</w:t>
      </w:r>
    </w:p>
    <w:p w14:paraId="6B8EC20E" w14:textId="6B6316BA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lastRenderedPageBreak/>
        <w:t xml:space="preserve">Om du </w:t>
      </w:r>
      <w:r w:rsidR="00526753">
        <w:rPr>
          <w:rFonts w:eastAsia="MS Gothic"/>
        </w:rPr>
        <w:t xml:space="preserve">redan </w:t>
      </w:r>
      <w:r w:rsidRPr="00F75D84">
        <w:rPr>
          <w:rFonts w:eastAsia="MS Gothic"/>
        </w:rPr>
        <w:t xml:space="preserve">har </w:t>
      </w:r>
      <w:r w:rsidR="00526753">
        <w:rPr>
          <w:rFonts w:eastAsia="MS Gothic"/>
        </w:rPr>
        <w:t>ett Google-konto</w:t>
      </w:r>
      <w:r w:rsidRPr="00F75D84">
        <w:rPr>
          <w:rFonts w:eastAsia="MS Gothic"/>
        </w:rPr>
        <w:t xml:space="preserve"> via jobb eller skola kan du logga in med det anv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ndarkontot. Det uppt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cker du om du skriver in den e-postadressen vid inloggning</w:t>
      </w:r>
      <w:r w:rsidR="00526753">
        <w:rPr>
          <w:rFonts w:eastAsia="MS Gothic"/>
        </w:rPr>
        <w:t>.</w:t>
      </w:r>
      <w:r w:rsidRPr="00F75D84">
        <w:rPr>
          <w:rFonts w:eastAsia="MS Gothic"/>
        </w:rPr>
        <w:t xml:space="preserve"> </w:t>
      </w:r>
    </w:p>
    <w:p w14:paraId="54EAC095" w14:textId="697E8566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Har du inget konto via jobb eller skola kan du fortfarande ha ett privat, exempelvis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</w:t>
      </w:r>
      <w:r w:rsidR="00526753">
        <w:rPr>
          <w:rFonts w:eastAsia="MS Gothic"/>
        </w:rPr>
        <w:t>Googles</w:t>
      </w:r>
      <w:r w:rsidRPr="00F75D84">
        <w:rPr>
          <w:rFonts w:eastAsia="MS Gothic"/>
        </w:rPr>
        <w:t xml:space="preserve"> mejltj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nst </w:t>
      </w:r>
      <w:proofErr w:type="spellStart"/>
      <w:r w:rsidR="00526753">
        <w:rPr>
          <w:rFonts w:eastAsia="MS Gothic"/>
        </w:rPr>
        <w:t>Gmail</w:t>
      </w:r>
      <w:proofErr w:type="spellEnd"/>
      <w:r w:rsidRPr="00F75D84">
        <w:rPr>
          <w:rFonts w:eastAsia="MS Gothic"/>
        </w:rPr>
        <w:t>, dessa inloggningsuppgifter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 ocks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bra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proofErr w:type="spellStart"/>
      <w:r w:rsidR="00526753">
        <w:rPr>
          <w:rFonts w:eastAsia="MS Gothic"/>
        </w:rPr>
        <w:t>Colab</w:t>
      </w:r>
      <w:proofErr w:type="spellEnd"/>
      <w:r w:rsidRPr="00F75D84">
        <w:rPr>
          <w:rFonts w:eastAsia="MS Gothic"/>
        </w:rPr>
        <w:t xml:space="preserve">. </w:t>
      </w:r>
    </w:p>
    <w:p w14:paraId="4CEAEF8A" w14:textId="0CDFE22F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I annat fall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 d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skapa ett nytt konto. Om du inte redan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526753" w:rsidRPr="00897ABF">
        <w:t>https://colab.research.google.com</w:t>
      </w:r>
      <w:r w:rsidR="00526753" w:rsidRPr="00F75D84">
        <w:rPr>
          <w:rFonts w:eastAsia="MS Gothic"/>
        </w:rPr>
        <w:t xml:space="preserve"> </w:t>
      </w:r>
      <w:r w:rsidRPr="00F75D84">
        <w:rPr>
          <w:rFonts w:eastAsia="MS Gothic"/>
        </w:rPr>
        <w:t>skriver du in den adressen i webbl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saren och b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rjar med att klicka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nken “</w:t>
      </w:r>
      <w:r w:rsidR="00526753">
        <w:rPr>
          <w:rFonts w:eastAsia="MS Gothic"/>
        </w:rPr>
        <w:t>Logga in</w:t>
      </w:r>
      <w:r w:rsidRPr="00F75D84">
        <w:rPr>
          <w:rFonts w:eastAsia="MS Gothic"/>
        </w:rPr>
        <w:t>” uppe i 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gra 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rnet och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lja guiden.</w:t>
      </w:r>
    </w:p>
    <w:p w14:paraId="6BF4720C" w14:textId="5ECDAA37" w:rsidR="000B2043" w:rsidRPr="00F75D84" w:rsidRDefault="00F041AE" w:rsidP="006C24F8">
      <w:pPr>
        <w:pStyle w:val="Rubrik3"/>
      </w:pPr>
      <w:bookmarkStart w:id="2" w:name="_Toc108106080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D29008" wp14:editId="557B9097">
                <wp:simplePos x="0" y="0"/>
                <wp:positionH relativeFrom="column">
                  <wp:posOffset>-3175</wp:posOffset>
                </wp:positionH>
                <wp:positionV relativeFrom="paragraph">
                  <wp:posOffset>4860925</wp:posOffset>
                </wp:positionV>
                <wp:extent cx="5495290" cy="635"/>
                <wp:effectExtent l="0" t="0" r="3810" b="12065"/>
                <wp:wrapSquare wrapText="bothSides"/>
                <wp:docPr id="66" name="Textru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A7F5B" w14:textId="2BC26490" w:rsidR="00F041AE" w:rsidRPr="00E36B45" w:rsidRDefault="00F041AE" w:rsidP="00F041AE">
                            <w:pPr>
                              <w:pStyle w:val="Beskrivning"/>
                              <w:rPr>
                                <w:rFonts w:eastAsia="MS Gothic"/>
                                <w:bCs/>
                                <w:color w:val="000000" w:themeColor="text1"/>
                                <w:sz w:val="36"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441BE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Skriv in vad från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du vill kopiera.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29008" id="_x0000_t202" coordsize="21600,21600" o:spt="202" path="m,l,21600r21600,l21600,xe">
                <v:stroke joinstyle="miter"/>
                <v:path gradientshapeok="t" o:connecttype="rect"/>
              </v:shapetype>
              <v:shape id="Textruta 66" o:spid="_x0000_s1026" type="#_x0000_t202" style="position:absolute;margin-left:-.25pt;margin-top:382.75pt;width:432.7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" stroked="f">
                <v:textbox style="mso-fit-shape-to-text:t" inset="0,0,0,0">
                  <w:txbxContent>
                    <w:p w14:paraId="756A7F5B" w14:textId="2BC26490" w:rsidR="00F041AE" w:rsidRPr="00E36B45" w:rsidRDefault="00F041AE" w:rsidP="00F041AE">
                      <w:pPr>
                        <w:pStyle w:val="Beskrivning"/>
                        <w:rPr>
                          <w:rFonts w:eastAsia="MS Gothic"/>
                          <w:bCs/>
                          <w:color w:val="000000" w:themeColor="text1"/>
                          <w:sz w:val="36"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441BE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Skriv in vad från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du vill kopiera.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41AE">
        <w:rPr>
          <w:rFonts w:eastAsia="MS Gothic"/>
        </w:rPr>
        <w:drawing>
          <wp:anchor distT="0" distB="0" distL="114300" distR="114300" simplePos="0" relativeHeight="251661312" behindDoc="0" locked="0" layoutInCell="1" allowOverlap="1" wp14:anchorId="68066FBB" wp14:editId="77739160">
            <wp:simplePos x="0" y="0"/>
            <wp:positionH relativeFrom="column">
              <wp:posOffset>-3175</wp:posOffset>
            </wp:positionH>
            <wp:positionV relativeFrom="paragraph">
              <wp:posOffset>485550</wp:posOffset>
            </wp:positionV>
            <wp:extent cx="5495290" cy="4318635"/>
            <wp:effectExtent l="0" t="0" r="3810" b="0"/>
            <wp:wrapSquare wrapText="bothSides"/>
            <wp:docPr id="65" name="Bildobjek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043" w:rsidRPr="00F75D84">
        <w:t>Steg 2: G</w:t>
      </w:r>
      <w:r w:rsidR="00CA1320">
        <w:t>ö</w:t>
      </w:r>
      <w:r w:rsidR="000B2043" w:rsidRPr="00F75D84">
        <w:t>r en kopia av startpaketet</w:t>
      </w:r>
      <w:bookmarkEnd w:id="2"/>
      <w:r w:rsidR="000B2043" w:rsidRPr="00F75D84">
        <w:t xml:space="preserve"> </w:t>
      </w:r>
    </w:p>
    <w:p w14:paraId="6DA1098E" w14:textId="08BB77D0" w:rsidR="007253A5" w:rsidRDefault="00F041AE" w:rsidP="007253A5">
      <w:pPr>
        <w:rPr>
          <w:rFonts w:eastAsia="MS Gothic"/>
        </w:rPr>
      </w:pPr>
      <w:r w:rsidRPr="00F041AE">
        <w:rPr>
          <w:rFonts w:eastAsia="MS Gothic"/>
        </w:rPr>
        <w:t xml:space="preserve"> </w:t>
      </w:r>
      <w:r w:rsidR="000B2043" w:rsidRPr="00F75D84">
        <w:rPr>
          <w:rFonts w:eastAsia="MS Gothic"/>
        </w:rPr>
        <w:t>Det finns ett startpaket att utg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ifr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n. Det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 s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rskilt l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 xml:space="preserve">mpligt om du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 oerfaren n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 det g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ller programmering, inte har anv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nt notebooks tidigare eller vill ha ett facit att tjuvkika p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vid behov.</w:t>
      </w:r>
    </w:p>
    <w:p w14:paraId="71422930" w14:textId="06A85461" w:rsidR="000B2043" w:rsidRPr="00F75D84" w:rsidRDefault="00F041AE" w:rsidP="000B2043">
      <w:pPr>
        <w:rPr>
          <w:rFonts w:eastAsia="MS Gothic"/>
        </w:rPr>
      </w:pPr>
      <w:r>
        <w:rPr>
          <w:rFonts w:eastAsia="MS Gothic"/>
        </w:rPr>
        <w:t>Kopiera filer från</w:t>
      </w:r>
      <w:r w:rsidR="000B2043" w:rsidRPr="00F75D84">
        <w:rPr>
          <w:rFonts w:eastAsia="MS Gothic"/>
        </w:rPr>
        <w:t xml:space="preserve"> startpaketet till ditt konto s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h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 xml:space="preserve">r: </w:t>
      </w:r>
    </w:p>
    <w:p w14:paraId="1232F8BF" w14:textId="0EC1E7DF" w:rsidR="000B2043" w:rsidRPr="00F75D84" w:rsidRDefault="007253A5" w:rsidP="006C24F8">
      <w:pPr>
        <w:pStyle w:val="Liststycke"/>
        <w:numPr>
          <w:ilvl w:val="0"/>
          <w:numId w:val="12"/>
        </w:numPr>
        <w:rPr>
          <w:rFonts w:eastAsia="MS Gothic"/>
        </w:rPr>
      </w:pPr>
      <w:r>
        <w:rPr>
          <w:rFonts w:eastAsia="MS Gothic"/>
        </w:rPr>
        <w:t xml:space="preserve">Se till att du </w:t>
      </w:r>
      <w:r w:rsidR="00CA1320">
        <w:rPr>
          <w:rFonts w:eastAsia="MS Gothic"/>
        </w:rPr>
        <w:t>ä</w:t>
      </w:r>
      <w:r>
        <w:rPr>
          <w:rFonts w:eastAsia="MS Gothic"/>
        </w:rPr>
        <w:t xml:space="preserve">r inne på Google </w:t>
      </w:r>
      <w:proofErr w:type="spellStart"/>
      <w:r>
        <w:rPr>
          <w:rFonts w:eastAsia="MS Gothic"/>
        </w:rPr>
        <w:t>Colab</w:t>
      </w:r>
      <w:proofErr w:type="spellEnd"/>
      <w:r>
        <w:rPr>
          <w:rFonts w:eastAsia="MS Gothic"/>
        </w:rPr>
        <w:t xml:space="preserve"> (</w:t>
      </w:r>
      <w:proofErr w:type="spellStart"/>
      <w:r w:rsidRPr="00897ABF">
        <w:t>https</w:t>
      </w:r>
      <w:proofErr w:type="spellEnd"/>
      <w:r w:rsidRPr="00897ABF">
        <w:t>://colab.research.google.com</w:t>
      </w:r>
      <w:r>
        <w:t>)</w:t>
      </w:r>
    </w:p>
    <w:p w14:paraId="27642C57" w14:textId="5E76C68E" w:rsidR="00F041AE" w:rsidRPr="00F041AE" w:rsidRDefault="00F041AE" w:rsidP="00F041AE">
      <w:pPr>
        <w:pStyle w:val="Liststycke"/>
        <w:numPr>
          <w:ilvl w:val="0"/>
          <w:numId w:val="12"/>
        </w:numPr>
        <w:rPr>
          <w:rFonts w:eastAsia="MS Gothic"/>
        </w:rPr>
      </w:pPr>
      <w:r>
        <w:rPr>
          <w:rFonts w:eastAsia="MS Gothic"/>
        </w:rPr>
        <w:t>Aktivera fliken som heter ”</w:t>
      </w:r>
      <w:proofErr w:type="spellStart"/>
      <w:r>
        <w:rPr>
          <w:rFonts w:eastAsia="MS Gothic"/>
        </w:rPr>
        <w:t>Github</w:t>
      </w:r>
      <w:proofErr w:type="spellEnd"/>
      <w:r>
        <w:rPr>
          <w:rFonts w:eastAsia="MS Gothic"/>
        </w:rPr>
        <w:t>”. Se figur 2.</w:t>
      </w:r>
    </w:p>
    <w:p w14:paraId="14F0F078" w14:textId="512A79CA" w:rsidR="00F041AE" w:rsidRDefault="00F041AE" w:rsidP="006C24F8">
      <w:pPr>
        <w:pStyle w:val="Liststycke"/>
        <w:numPr>
          <w:ilvl w:val="0"/>
          <w:numId w:val="12"/>
        </w:numPr>
        <w:rPr>
          <w:rFonts w:eastAsia="MS Gothic"/>
        </w:rPr>
      </w:pPr>
      <w:r>
        <w:rPr>
          <w:rFonts w:eastAsia="MS Gothic"/>
        </w:rPr>
        <w:t xml:space="preserve">Skriv in </w:t>
      </w:r>
      <w:hyperlink r:id="rId10" w:history="1">
        <w:r w:rsidRPr="00A801E2">
          <w:rPr>
            <w:rStyle w:val="Hyperlnk"/>
            <w:rFonts w:eastAsia="MS Gothic"/>
          </w:rPr>
          <w:t>https://github.com/Vastra-Gotalandsregionen/code-week/</w:t>
        </w:r>
      </w:hyperlink>
      <w:r>
        <w:rPr>
          <w:rFonts w:eastAsia="MS Gothic"/>
        </w:rPr>
        <w:t xml:space="preserve"> och tryck på </w:t>
      </w:r>
      <w:proofErr w:type="spellStart"/>
      <w:r>
        <w:rPr>
          <w:rFonts w:eastAsia="MS Gothic"/>
        </w:rPr>
        <w:t>Enter</w:t>
      </w:r>
      <w:proofErr w:type="spellEnd"/>
      <w:r w:rsidR="001D274C">
        <w:rPr>
          <w:rFonts w:eastAsia="MS Gothic"/>
        </w:rPr>
        <w:t>.</w:t>
      </w:r>
    </w:p>
    <w:p w14:paraId="4C6F3686" w14:textId="2AA39C83" w:rsidR="00F041AE" w:rsidRPr="00F041AE" w:rsidRDefault="000B2043" w:rsidP="00F041AE">
      <w:pPr>
        <w:pStyle w:val="Liststycke"/>
        <w:numPr>
          <w:ilvl w:val="0"/>
          <w:numId w:val="12"/>
        </w:numPr>
        <w:rPr>
          <w:rFonts w:eastAsia="MS Gothic"/>
        </w:rPr>
      </w:pPr>
      <w:r w:rsidRPr="00F75D84">
        <w:rPr>
          <w:rFonts w:eastAsia="MS Gothic"/>
        </w:rPr>
        <w:t xml:space="preserve">Leta upp </w:t>
      </w:r>
      <w:r w:rsidR="00F041AE">
        <w:rPr>
          <w:rFonts w:eastAsia="MS Gothic"/>
        </w:rPr>
        <w:t>första filen, ”</w:t>
      </w:r>
      <w:proofErr w:type="spellStart"/>
      <w:r w:rsidR="00F041AE">
        <w:rPr>
          <w:rFonts w:eastAsia="MS Gothic"/>
        </w:rPr>
        <w:t>ovningar</w:t>
      </w:r>
      <w:proofErr w:type="spellEnd"/>
      <w:r w:rsidR="00F041AE">
        <w:rPr>
          <w:rFonts w:eastAsia="MS Gothic"/>
        </w:rPr>
        <w:t>/01-intro-till-python.ipynb”</w:t>
      </w:r>
    </w:p>
    <w:p w14:paraId="5017CBE6" w14:textId="3EA55581" w:rsidR="000B2043" w:rsidRPr="00F75D84" w:rsidRDefault="000B2043" w:rsidP="00141C3D">
      <w:pPr>
        <w:pStyle w:val="Liststycke"/>
        <w:numPr>
          <w:ilvl w:val="0"/>
          <w:numId w:val="12"/>
        </w:numPr>
        <w:rPr>
          <w:rFonts w:eastAsia="MS Gothic"/>
        </w:rPr>
      </w:pPr>
      <w:r w:rsidRPr="00F75D84">
        <w:rPr>
          <w:rFonts w:eastAsia="MS Gothic"/>
        </w:rPr>
        <w:lastRenderedPageBreak/>
        <w:t>Klicka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F041AE">
        <w:rPr>
          <w:rFonts w:eastAsia="MS Gothic"/>
        </w:rPr>
        <w:t>ikonen l</w:t>
      </w:r>
      <w:r w:rsidR="00CA1320">
        <w:rPr>
          <w:rFonts w:eastAsia="MS Gothic"/>
        </w:rPr>
        <w:t>ä</w:t>
      </w:r>
      <w:r w:rsidR="00F041AE">
        <w:rPr>
          <w:rFonts w:eastAsia="MS Gothic"/>
        </w:rPr>
        <w:t>ngst ut till höger på raden. En fyrkant med en pil riktad upp till höger.</w:t>
      </w:r>
    </w:p>
    <w:p w14:paraId="3BF61A5C" w14:textId="30C4489C" w:rsidR="000B2043" w:rsidRPr="00F75D84" w:rsidRDefault="000C6871" w:rsidP="006C24F8">
      <w:pPr>
        <w:pStyle w:val="Liststycke"/>
        <w:numPr>
          <w:ilvl w:val="0"/>
          <w:numId w:val="12"/>
        </w:numPr>
        <w:rPr>
          <w:rFonts w:eastAsia="MS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BFF5B9" wp14:editId="6DCAE850">
                <wp:simplePos x="0" y="0"/>
                <wp:positionH relativeFrom="column">
                  <wp:posOffset>-3175</wp:posOffset>
                </wp:positionH>
                <wp:positionV relativeFrom="paragraph">
                  <wp:posOffset>4855845</wp:posOffset>
                </wp:positionV>
                <wp:extent cx="5581015" cy="635"/>
                <wp:effectExtent l="0" t="0" r="0" b="12065"/>
                <wp:wrapSquare wrapText="bothSides"/>
                <wp:docPr id="68" name="Textru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75F44" w14:textId="0934D254" w:rsidR="000C6871" w:rsidRPr="0078363A" w:rsidRDefault="000C6871" w:rsidP="000C6871">
                            <w:pPr>
                              <w:pStyle w:val="Beskrivning"/>
                              <w:rPr>
                                <w:rFonts w:eastAsia="MS Gothic"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441BE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En notebook kan se ut så h</w:t>
                            </w:r>
                            <w:r w:rsidR="00CA1320">
                              <w:t>ä</w:t>
                            </w:r>
                            <w:r>
                              <w:t>r. Notera play-knappen l</w:t>
                            </w:r>
                            <w:r w:rsidR="00CA1320">
                              <w:t>ä</w:t>
                            </w:r>
                            <w:r>
                              <w:t>ngst till v</w:t>
                            </w:r>
                            <w:r w:rsidR="00CA1320">
                              <w:t>ä</w:t>
                            </w:r>
                            <w:r>
                              <w:t>nster i det svarta f</w:t>
                            </w:r>
                            <w:r w:rsidR="00CA1320">
                              <w:t>ä</w:t>
                            </w:r>
                            <w:r>
                              <w:t>ltet. Klickar man på den så körs koden man skrivit 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FF5B9" id="Textruta 68" o:spid="_x0000_s1027" type="#_x0000_t202" style="position:absolute;left:0;text-align:left;margin-left:-.25pt;margin-top:382.35pt;width:439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" stroked="f">
                <v:textbox style="mso-fit-shape-to-text:t" inset="0,0,0,0">
                  <w:txbxContent>
                    <w:p w14:paraId="59675F44" w14:textId="0934D254" w:rsidR="000C6871" w:rsidRPr="0078363A" w:rsidRDefault="000C6871" w:rsidP="000C6871">
                      <w:pPr>
                        <w:pStyle w:val="Beskrivning"/>
                        <w:rPr>
                          <w:rFonts w:eastAsia="MS Gothic"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441BE4">
                          <w:rPr>
                            <w:noProof/>
                          </w:rPr>
                          <w:t>3</w:t>
                        </w:r>
                      </w:fldSimple>
                      <w:r>
                        <w:t>: En notebook kan se ut så h</w:t>
                      </w:r>
                      <w:r w:rsidR="00CA1320">
                        <w:t>ä</w:t>
                      </w:r>
                      <w:r>
                        <w:t>r. Notera play-knappen l</w:t>
                      </w:r>
                      <w:r w:rsidR="00CA1320">
                        <w:t>ä</w:t>
                      </w:r>
                      <w:r>
                        <w:t>ngst till v</w:t>
                      </w:r>
                      <w:r w:rsidR="00CA1320">
                        <w:t>ä</w:t>
                      </w:r>
                      <w:r>
                        <w:t>nster i det svarta f</w:t>
                      </w:r>
                      <w:r w:rsidR="00CA1320">
                        <w:t>ä</w:t>
                      </w:r>
                      <w:r>
                        <w:t>ltet. Klickar man på den så körs koden man skrivit in.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C6871">
        <w:rPr>
          <w:rFonts w:eastAsia="MS Gothic"/>
        </w:rPr>
        <w:drawing>
          <wp:anchor distT="0" distB="0" distL="114300" distR="114300" simplePos="0" relativeHeight="251664384" behindDoc="0" locked="0" layoutInCell="1" allowOverlap="1" wp14:anchorId="15E3276D" wp14:editId="32C711D5">
            <wp:simplePos x="0" y="0"/>
            <wp:positionH relativeFrom="column">
              <wp:posOffset>-3175</wp:posOffset>
            </wp:positionH>
            <wp:positionV relativeFrom="paragraph">
              <wp:posOffset>412974</wp:posOffset>
            </wp:positionV>
            <wp:extent cx="5581015" cy="4385945"/>
            <wp:effectExtent l="0" t="0" r="0" b="0"/>
            <wp:wrapSquare wrapText="bothSides"/>
            <wp:docPr id="67" name="Bildobjekt 67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ildobjekt 67" descr="En bild som visar text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992">
        <w:rPr>
          <w:rFonts w:eastAsia="MS Gothic"/>
        </w:rPr>
        <w:t>Nu öppnas en ny flik i din webbl</w:t>
      </w:r>
      <w:r w:rsidR="00CA1320">
        <w:rPr>
          <w:rFonts w:eastAsia="MS Gothic"/>
        </w:rPr>
        <w:t>ä</w:t>
      </w:r>
      <w:r w:rsidR="00381992">
        <w:rPr>
          <w:rFonts w:eastAsia="MS Gothic"/>
        </w:rPr>
        <w:t xml:space="preserve">sare med din första </w:t>
      </w:r>
      <w:proofErr w:type="spellStart"/>
      <w:r w:rsidR="00381992">
        <w:rPr>
          <w:rFonts w:eastAsia="MS Gothic"/>
        </w:rPr>
        <w:t>övningsfil</w:t>
      </w:r>
      <w:proofErr w:type="spellEnd"/>
      <w:r w:rsidR="00381992">
        <w:rPr>
          <w:rFonts w:eastAsia="MS Gothic"/>
        </w:rPr>
        <w:t>.</w:t>
      </w:r>
    </w:p>
    <w:p w14:paraId="6B5E1329" w14:textId="6496DC95" w:rsidR="000B2043" w:rsidRPr="00F75D84" w:rsidRDefault="000B2043" w:rsidP="006C24F8">
      <w:pPr>
        <w:pStyle w:val="Rubrik3"/>
      </w:pPr>
      <w:bookmarkStart w:id="3" w:name="_Toc108106081"/>
      <w:r w:rsidRPr="00F75D84">
        <w:t>Steg 3: Starta din notebook f</w:t>
      </w:r>
      <w:r w:rsidR="00CA1320">
        <w:t>ö</w:t>
      </w:r>
      <w:r w:rsidRPr="00F75D84">
        <w:t>r f</w:t>
      </w:r>
      <w:r w:rsidR="00CA1320">
        <w:t>ö</w:t>
      </w:r>
      <w:r w:rsidRPr="00F75D84">
        <w:t>rsta g</w:t>
      </w:r>
      <w:r w:rsidR="00CA1320">
        <w:t>å</w:t>
      </w:r>
      <w:r w:rsidRPr="00F75D84">
        <w:t>ngen</w:t>
      </w:r>
      <w:bookmarkEnd w:id="3"/>
      <w:r w:rsidRPr="00F75D84">
        <w:t xml:space="preserve"> </w:t>
      </w:r>
    </w:p>
    <w:p w14:paraId="0B09E0F0" w14:textId="307A3A44" w:rsidR="000C6871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Nu har du din kopia av </w:t>
      </w:r>
      <w:proofErr w:type="spellStart"/>
      <w:r w:rsidR="000C6871">
        <w:rPr>
          <w:rFonts w:eastAsia="MS Gothic"/>
        </w:rPr>
        <w:t>övningsfilen</w:t>
      </w:r>
      <w:proofErr w:type="spellEnd"/>
      <w:r w:rsidRPr="00F75D84">
        <w:rPr>
          <w:rFonts w:eastAsia="MS Gothic"/>
        </w:rPr>
        <w:t xml:space="preserve">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ditt eget konto. </w:t>
      </w:r>
    </w:p>
    <w:p w14:paraId="48D23D35" w14:textId="5921464D" w:rsidR="000C6871" w:rsidRDefault="000C6871" w:rsidP="000B2043">
      <w:pPr>
        <w:rPr>
          <w:rFonts w:eastAsia="MS Gothic"/>
        </w:rPr>
      </w:pPr>
      <w:r>
        <w:rPr>
          <w:rFonts w:eastAsia="MS Gothic"/>
        </w:rPr>
        <w:t>Startpaketet har vi h</w:t>
      </w:r>
      <w:r w:rsidR="00CA1320">
        <w:rPr>
          <w:rFonts w:eastAsia="MS Gothic"/>
        </w:rPr>
        <w:t>ä</w:t>
      </w:r>
      <w:r>
        <w:rPr>
          <w:rFonts w:eastAsia="MS Gothic"/>
        </w:rPr>
        <w:t>mtat från Microsofts öppna kodtj</w:t>
      </w:r>
      <w:r w:rsidR="00CA1320">
        <w:rPr>
          <w:rFonts w:eastAsia="MS Gothic"/>
        </w:rPr>
        <w:t>ä</w:t>
      </w:r>
      <w:r>
        <w:rPr>
          <w:rFonts w:eastAsia="MS Gothic"/>
        </w:rPr>
        <w:t xml:space="preserve">nst som heter </w:t>
      </w:r>
      <w:proofErr w:type="spellStart"/>
      <w:r>
        <w:rPr>
          <w:rFonts w:eastAsia="MS Gothic"/>
        </w:rPr>
        <w:t>Github</w:t>
      </w:r>
      <w:proofErr w:type="spellEnd"/>
      <w:r>
        <w:rPr>
          <w:rFonts w:eastAsia="MS Gothic"/>
        </w:rPr>
        <w:t>. I det h</w:t>
      </w:r>
      <w:r w:rsidR="00CA1320">
        <w:rPr>
          <w:rFonts w:eastAsia="MS Gothic"/>
        </w:rPr>
        <w:t>ä</w:t>
      </w:r>
      <w:r>
        <w:rPr>
          <w:rFonts w:eastAsia="MS Gothic"/>
        </w:rPr>
        <w:t xml:space="preserve">r fallet </w:t>
      </w:r>
      <w:r w:rsidR="00CA1320">
        <w:rPr>
          <w:rFonts w:eastAsia="MS Gothic"/>
        </w:rPr>
        <w:t>ä</w:t>
      </w:r>
      <w:r>
        <w:rPr>
          <w:rFonts w:eastAsia="MS Gothic"/>
        </w:rPr>
        <w:t xml:space="preserve">r det kod vi tagit fram till </w:t>
      </w:r>
      <w:proofErr w:type="spellStart"/>
      <w:r>
        <w:rPr>
          <w:rFonts w:eastAsia="MS Gothic"/>
        </w:rPr>
        <w:t>Code</w:t>
      </w:r>
      <w:proofErr w:type="spellEnd"/>
      <w:r>
        <w:rPr>
          <w:rFonts w:eastAsia="MS Gothic"/>
        </w:rPr>
        <w:t xml:space="preserve"> </w:t>
      </w:r>
      <w:proofErr w:type="spellStart"/>
      <w:r>
        <w:rPr>
          <w:rFonts w:eastAsia="MS Gothic"/>
        </w:rPr>
        <w:t>week</w:t>
      </w:r>
      <w:proofErr w:type="spellEnd"/>
      <w:r>
        <w:rPr>
          <w:rFonts w:eastAsia="MS Gothic"/>
        </w:rPr>
        <w:t>, men du kan alltid utforska vad mer du kan hitta</w:t>
      </w:r>
      <w:r w:rsidR="007847B2">
        <w:rPr>
          <w:rFonts w:eastAsia="MS Gothic"/>
        </w:rPr>
        <w:t xml:space="preserve">. På samma plats hittar du </w:t>
      </w:r>
      <w:r w:rsidR="00CA1320">
        <w:rPr>
          <w:rFonts w:eastAsia="MS Gothic"/>
        </w:rPr>
        <w:t>ä</w:t>
      </w:r>
      <w:r w:rsidR="007847B2">
        <w:rPr>
          <w:rFonts w:eastAsia="MS Gothic"/>
        </w:rPr>
        <w:t>ven ett presentationsmaterial till denna övning. Se mer på:</w:t>
      </w:r>
      <w:r w:rsidR="007847B2">
        <w:rPr>
          <w:rFonts w:eastAsia="MS Gothic"/>
        </w:rPr>
        <w:br/>
      </w:r>
      <w:hyperlink r:id="rId12" w:history="1">
        <w:r w:rsidR="007847B2" w:rsidRPr="00A801E2">
          <w:rPr>
            <w:rStyle w:val="Hyperlnk"/>
            <w:rFonts w:eastAsia="MS Gothic"/>
          </w:rPr>
          <w:t>https://github.com/Vastra-Gotalandsregionen/code-week/</w:t>
        </w:r>
      </w:hyperlink>
    </w:p>
    <w:p w14:paraId="2652703B" w14:textId="604CB1BD" w:rsidR="000C6871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Du har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olika sorters filer</w:t>
      </w:r>
      <w:r w:rsidR="007847B2">
        <w:rPr>
          <w:rFonts w:eastAsia="MS Gothic"/>
        </w:rPr>
        <w:t xml:space="preserve"> i startpaketet</w:t>
      </w:r>
      <w:r w:rsidRPr="00F75D84">
        <w:rPr>
          <w:rFonts w:eastAsia="MS Gothic"/>
        </w:rPr>
        <w:t>.</w:t>
      </w:r>
      <w:r w:rsidR="007847B2">
        <w:rPr>
          <w:rFonts w:eastAsia="MS Gothic"/>
        </w:rPr>
        <w:t xml:space="preserve"> Dels de som ligger i mappen ”</w:t>
      </w:r>
      <w:proofErr w:type="spellStart"/>
      <w:r w:rsidR="007847B2">
        <w:rPr>
          <w:rFonts w:eastAsia="MS Gothic"/>
        </w:rPr>
        <w:t>ovningar</w:t>
      </w:r>
      <w:proofErr w:type="spellEnd"/>
      <w:r w:rsidR="007847B2">
        <w:rPr>
          <w:rFonts w:eastAsia="MS Gothic"/>
        </w:rPr>
        <w:t xml:space="preserve">” och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dina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vningsfiler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du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ljer med en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rel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sning med detta material eller studerar detta material sj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lvst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ndigt. Dessutom har du en mapp som heter “facit”. D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ligger filer med samma filnamn som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vningsfilerna, men dessa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rdiga och kan fungera som ett facit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dig om du 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fast. </w:t>
      </w:r>
    </w:p>
    <w:p w14:paraId="34AF20B1" w14:textId="0C31C5C3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starta din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rsta notebook: </w:t>
      </w:r>
    </w:p>
    <w:p w14:paraId="6ADEC14F" w14:textId="5A312B95" w:rsidR="007847B2" w:rsidRDefault="007847B2" w:rsidP="007847B2">
      <w:pPr>
        <w:pStyle w:val="Liststycke"/>
        <w:numPr>
          <w:ilvl w:val="0"/>
          <w:numId w:val="15"/>
        </w:numPr>
        <w:rPr>
          <w:rFonts w:eastAsia="MS Gothic"/>
        </w:rPr>
      </w:pPr>
      <w:r>
        <w:rPr>
          <w:rFonts w:eastAsia="MS Gothic"/>
        </w:rPr>
        <w:t>Se till att du har samma sak på din sk</w:t>
      </w:r>
      <w:r w:rsidR="00CA1320">
        <w:rPr>
          <w:rFonts w:eastAsia="MS Gothic"/>
        </w:rPr>
        <w:t>ä</w:t>
      </w:r>
      <w:r>
        <w:rPr>
          <w:rFonts w:eastAsia="MS Gothic"/>
        </w:rPr>
        <w:t>rm som du ser på Figur 3.</w:t>
      </w:r>
    </w:p>
    <w:p w14:paraId="3F063A79" w14:textId="703C9964" w:rsidR="000B2043" w:rsidRPr="00F75D84" w:rsidRDefault="007847B2" w:rsidP="000B2043">
      <w:pPr>
        <w:rPr>
          <w:rFonts w:eastAsia="MS Gothic"/>
        </w:rPr>
      </w:pPr>
      <w:r>
        <w:rPr>
          <w:rFonts w:eastAsia="MS Gothic"/>
        </w:rPr>
        <w:lastRenderedPageBreak/>
        <w:t xml:space="preserve">Du </w:t>
      </w:r>
      <w:r w:rsidR="000B2043" w:rsidRPr="007847B2">
        <w:rPr>
          <w:rFonts w:eastAsia="MS Gothic"/>
        </w:rPr>
        <w:t>har en s</w:t>
      </w:r>
      <w:r w:rsidR="00CA1320">
        <w:rPr>
          <w:rFonts w:eastAsia="MS Gothic"/>
        </w:rPr>
        <w:t>å</w:t>
      </w:r>
      <w:r w:rsidR="000B2043" w:rsidRPr="007847B2">
        <w:rPr>
          <w:rFonts w:eastAsia="MS Gothic"/>
        </w:rPr>
        <w:t xml:space="preserve"> kallad </w:t>
      </w:r>
      <w:proofErr w:type="spellStart"/>
      <w:r w:rsidR="000B2043" w:rsidRPr="007847B2">
        <w:rPr>
          <w:rFonts w:eastAsia="MS Gothic"/>
        </w:rPr>
        <w:t>Jupyter</w:t>
      </w:r>
      <w:proofErr w:type="spellEnd"/>
      <w:r w:rsidR="000B2043" w:rsidRPr="007847B2">
        <w:rPr>
          <w:rFonts w:eastAsia="MS Gothic"/>
        </w:rPr>
        <w:t xml:space="preserve"> Notebook</w:t>
      </w:r>
      <w:r>
        <w:rPr>
          <w:rStyle w:val="Fotnotsreferens"/>
          <w:rFonts w:eastAsia="MS Gothic"/>
        </w:rPr>
        <w:footnoteReference w:id="5"/>
      </w:r>
      <w:r w:rsidR="000B2043" w:rsidRPr="007847B2">
        <w:rPr>
          <w:rFonts w:eastAsia="MS Gothic"/>
        </w:rPr>
        <w:t xml:space="preserve"> framf</w:t>
      </w:r>
      <w:r w:rsidR="00CA1320">
        <w:rPr>
          <w:rFonts w:eastAsia="MS Gothic"/>
        </w:rPr>
        <w:t>ö</w:t>
      </w:r>
      <w:r w:rsidR="000B2043" w:rsidRPr="007847B2">
        <w:rPr>
          <w:rFonts w:eastAsia="MS Gothic"/>
        </w:rPr>
        <w:t>r dig, fram</w:t>
      </w:r>
      <w:r w:rsidR="00CA1320">
        <w:rPr>
          <w:rFonts w:eastAsia="MS Gothic"/>
        </w:rPr>
        <w:t>ö</w:t>
      </w:r>
      <w:r w:rsidR="000B2043" w:rsidRPr="007847B2">
        <w:rPr>
          <w:rFonts w:eastAsia="MS Gothic"/>
        </w:rPr>
        <w:t xml:space="preserve">ver enbart kallad </w:t>
      </w:r>
      <w:r w:rsidR="000B2043" w:rsidRPr="00F75D84">
        <w:rPr>
          <w:rFonts w:eastAsia="MS Gothic"/>
        </w:rPr>
        <w:t xml:space="preserve">notebook. </w:t>
      </w:r>
    </w:p>
    <w:p w14:paraId="6CFDF957" w14:textId="5DA25F7E" w:rsidR="000B2043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Notebooks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en utvecklarmilj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 du kan 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ra direkt i din webbl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sare. I det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fallet 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 din kod i</w:t>
      </w:r>
      <w:r w:rsidR="00310F49">
        <w:rPr>
          <w:rFonts w:eastAsia="MS Gothic"/>
        </w:rPr>
        <w:t xml:space="preserve"> Googles moln</w:t>
      </w:r>
      <w:r w:rsidRPr="00F75D84">
        <w:rPr>
          <w:rFonts w:eastAsia="MS Gothic"/>
        </w:rPr>
        <w:t>tj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nst </w:t>
      </w:r>
      <w:proofErr w:type="spellStart"/>
      <w:r w:rsidR="00310F49">
        <w:rPr>
          <w:rFonts w:eastAsia="MS Gothic"/>
        </w:rPr>
        <w:t>Colab</w:t>
      </w:r>
      <w:proofErr w:type="spellEnd"/>
      <w:r w:rsidRPr="00F75D84">
        <w:rPr>
          <w:rFonts w:eastAsia="MS Gothic"/>
        </w:rPr>
        <w:t xml:space="preserve">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enkelhetens skull men det skulle lika g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rna kunna vara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din arbetsplats, skola eller egen dator. </w:t>
      </w:r>
    </w:p>
    <w:p w14:paraId="34D928BF" w14:textId="74A4B552" w:rsidR="00310F49" w:rsidRPr="00F75D84" w:rsidRDefault="00310F49" w:rsidP="000B2043">
      <w:pPr>
        <w:rPr>
          <w:rFonts w:eastAsia="MS Gothic"/>
        </w:rPr>
      </w:pPr>
      <w:r w:rsidRPr="00310F49">
        <w:rPr>
          <w:rFonts w:eastAsia="MS Gothic"/>
        </w:rPr>
        <w:t xml:space="preserve">Man blandar kod (i </w:t>
      </w:r>
      <w:r>
        <w:rPr>
          <w:rFonts w:eastAsia="MS Gothic"/>
        </w:rPr>
        <w:t>de mörkare</w:t>
      </w:r>
      <w:r w:rsidRPr="00310F49">
        <w:rPr>
          <w:rFonts w:eastAsia="MS Gothic"/>
        </w:rPr>
        <w:t xml:space="preserve"> rutor</w:t>
      </w:r>
      <w:r>
        <w:rPr>
          <w:rFonts w:eastAsia="MS Gothic"/>
        </w:rPr>
        <w:t>na</w:t>
      </w:r>
      <w:r w:rsidRPr="00310F49">
        <w:rPr>
          <w:rFonts w:eastAsia="MS Gothic"/>
        </w:rPr>
        <w:t>/celler</w:t>
      </w:r>
      <w:r>
        <w:rPr>
          <w:rFonts w:eastAsia="MS Gothic"/>
        </w:rPr>
        <w:t>na</w:t>
      </w:r>
      <w:r w:rsidRPr="00310F49">
        <w:rPr>
          <w:rFonts w:eastAsia="MS Gothic"/>
        </w:rPr>
        <w:t xml:space="preserve">) och dokumentation (i </w:t>
      </w:r>
      <w:r>
        <w:rPr>
          <w:rFonts w:eastAsia="MS Gothic"/>
        </w:rPr>
        <w:t>ljusare</w:t>
      </w:r>
      <w:r w:rsidRPr="00310F49">
        <w:rPr>
          <w:rFonts w:eastAsia="MS Gothic"/>
        </w:rPr>
        <w:t xml:space="preserve"> rutor/celler) f</w:t>
      </w:r>
      <w:r w:rsidR="00CA1320">
        <w:rPr>
          <w:rFonts w:eastAsia="MS Gothic"/>
        </w:rPr>
        <w:t>ö</w:t>
      </w:r>
      <w:r w:rsidRPr="00310F49">
        <w:rPr>
          <w:rFonts w:eastAsia="MS Gothic"/>
        </w:rPr>
        <w:t>r att enkelt strukturera upp det man vill ha gjort p</w:t>
      </w:r>
      <w:r w:rsidR="00CA1320">
        <w:rPr>
          <w:rFonts w:eastAsia="MS Gothic"/>
        </w:rPr>
        <w:t>å</w:t>
      </w:r>
      <w:r w:rsidRPr="00310F49">
        <w:rPr>
          <w:rFonts w:eastAsia="MS Gothic"/>
        </w:rPr>
        <w:t xml:space="preserve"> ett begripligt s</w:t>
      </w:r>
      <w:r w:rsidR="00CA1320">
        <w:rPr>
          <w:rFonts w:eastAsia="MS Gothic"/>
        </w:rPr>
        <w:t>ä</w:t>
      </w:r>
      <w:r w:rsidRPr="00310F49">
        <w:rPr>
          <w:rFonts w:eastAsia="MS Gothic"/>
        </w:rPr>
        <w:t>tt.</w:t>
      </w:r>
    </w:p>
    <w:p w14:paraId="66536016" w14:textId="0B2291E7" w:rsidR="000B2043" w:rsidRDefault="00310F49" w:rsidP="000B2043">
      <w:pPr>
        <w:rPr>
          <w:rFonts w:eastAsia="MS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6980A0" wp14:editId="06A54B53">
                <wp:simplePos x="0" y="0"/>
                <wp:positionH relativeFrom="column">
                  <wp:posOffset>-53340</wp:posOffset>
                </wp:positionH>
                <wp:positionV relativeFrom="paragraph">
                  <wp:posOffset>5074920</wp:posOffset>
                </wp:positionV>
                <wp:extent cx="5581015" cy="635"/>
                <wp:effectExtent l="0" t="0" r="0" b="12065"/>
                <wp:wrapSquare wrapText="bothSides"/>
                <wp:docPr id="70" name="Textru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7E1FE" w14:textId="7ACA24C8" w:rsidR="00310F49" w:rsidRPr="00624869" w:rsidRDefault="00310F49" w:rsidP="00310F49">
                            <w:pPr>
                              <w:pStyle w:val="Beskrivning"/>
                              <w:rPr>
                                <w:rFonts w:eastAsia="MS Gothic"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441BE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r w:rsidRPr="00CD7F19">
                              <w:t>Dubbelklicka p</w:t>
                            </w:r>
                            <w:r w:rsidR="00CA1320">
                              <w:t>å</w:t>
                            </w:r>
                            <w:r w:rsidRPr="00CD7F19">
                              <w:t xml:space="preserve"> de </w:t>
                            </w:r>
                            <w:r>
                              <w:t>ljusare</w:t>
                            </w:r>
                            <w:r w:rsidRPr="00CD7F19">
                              <w:t xml:space="preserve"> cellerna och l</w:t>
                            </w:r>
                            <w:r w:rsidR="00CA1320">
                              <w:t>ä</w:t>
                            </w:r>
                            <w:r w:rsidRPr="00CD7F19">
                              <w:t>r dig lite om dokumentationsspr</w:t>
                            </w:r>
                            <w:r w:rsidR="00CA1320">
                              <w:t>å</w:t>
                            </w:r>
                            <w:r w:rsidRPr="00CD7F19">
                              <w:t xml:space="preserve">ket </w:t>
                            </w:r>
                            <w:proofErr w:type="spellStart"/>
                            <w:r w:rsidRPr="00CD7F19">
                              <w:t>Markdown</w:t>
                            </w:r>
                            <w:proofErr w:type="spellEnd"/>
                            <w:r w:rsidRPr="00CD7F1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980A0" id="Textruta 70" o:spid="_x0000_s1028" type="#_x0000_t202" style="position:absolute;margin-left:-4.2pt;margin-top:399.6pt;width:439.4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" stroked="f">
                <v:textbox style="mso-fit-shape-to-text:t" inset="0,0,0,0">
                  <w:txbxContent>
                    <w:p w14:paraId="3367E1FE" w14:textId="7ACA24C8" w:rsidR="00310F49" w:rsidRPr="00624869" w:rsidRDefault="00310F49" w:rsidP="00310F49">
                      <w:pPr>
                        <w:pStyle w:val="Beskrivning"/>
                        <w:rPr>
                          <w:rFonts w:eastAsia="MS Gothic"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441BE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r w:rsidRPr="00CD7F19">
                        <w:t>Dubbelklicka p</w:t>
                      </w:r>
                      <w:r w:rsidR="00CA1320">
                        <w:t>å</w:t>
                      </w:r>
                      <w:r w:rsidRPr="00CD7F19">
                        <w:t xml:space="preserve"> de </w:t>
                      </w:r>
                      <w:r>
                        <w:t>ljusare</w:t>
                      </w:r>
                      <w:r w:rsidRPr="00CD7F19">
                        <w:t xml:space="preserve"> cellerna och l</w:t>
                      </w:r>
                      <w:r w:rsidR="00CA1320">
                        <w:t>ä</w:t>
                      </w:r>
                      <w:r w:rsidRPr="00CD7F19">
                        <w:t>r dig lite om dokumentationsspr</w:t>
                      </w:r>
                      <w:r w:rsidR="00CA1320">
                        <w:t>å</w:t>
                      </w:r>
                      <w:r w:rsidRPr="00CD7F19">
                        <w:t xml:space="preserve">ket </w:t>
                      </w:r>
                      <w:proofErr w:type="spellStart"/>
                      <w:r w:rsidRPr="00CD7F19">
                        <w:t>Markdown</w:t>
                      </w:r>
                      <w:proofErr w:type="spellEnd"/>
                      <w:r w:rsidRPr="00CD7F19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10F49">
        <w:rPr>
          <w:rFonts w:eastAsia="MS Gothic"/>
        </w:rPr>
        <w:drawing>
          <wp:anchor distT="0" distB="0" distL="114300" distR="114300" simplePos="0" relativeHeight="251667456" behindDoc="0" locked="0" layoutInCell="1" allowOverlap="1" wp14:anchorId="350FEC40" wp14:editId="1C2B9057">
            <wp:simplePos x="0" y="0"/>
            <wp:positionH relativeFrom="column">
              <wp:posOffset>-53789</wp:posOffset>
            </wp:positionH>
            <wp:positionV relativeFrom="paragraph">
              <wp:posOffset>632012</wp:posOffset>
            </wp:positionV>
            <wp:extent cx="5581015" cy="4385945"/>
            <wp:effectExtent l="0" t="0" r="0" b="0"/>
            <wp:wrapSquare wrapText="bothSides"/>
            <wp:docPr id="69" name="Bildobjekt 69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Bildobjekt 69" descr="En bild som visar text&#10;&#10;Automatiskt genererad beskrivn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043" w:rsidRPr="00F75D84">
        <w:rPr>
          <w:rFonts w:eastAsia="MS Gothic"/>
        </w:rPr>
        <w:t xml:space="preserve">En notebook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 uppdelad i s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kallade celler. En cell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 en ruta vars bakgrundsf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 xml:space="preserve">rg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 xml:space="preserve">r antingen </w:t>
      </w:r>
      <w:r>
        <w:rPr>
          <w:rFonts w:eastAsia="MS Gothic"/>
        </w:rPr>
        <w:t>ljus</w:t>
      </w:r>
      <w:r w:rsidR="000B2043" w:rsidRPr="00F75D84">
        <w:rPr>
          <w:rFonts w:eastAsia="MS Gothic"/>
        </w:rPr>
        <w:t xml:space="preserve"> eller </w:t>
      </w:r>
      <w:r>
        <w:rPr>
          <w:rFonts w:eastAsia="MS Gothic"/>
        </w:rPr>
        <w:t>mörk</w:t>
      </w:r>
      <w:r w:rsidR="000B2043" w:rsidRPr="00F75D84">
        <w:rPr>
          <w:rFonts w:eastAsia="MS Gothic"/>
        </w:rPr>
        <w:t xml:space="preserve">. En </w:t>
      </w:r>
      <w:r>
        <w:rPr>
          <w:rFonts w:eastAsia="MS Gothic"/>
        </w:rPr>
        <w:t>ljus</w:t>
      </w:r>
      <w:r w:rsidR="000B2043" w:rsidRPr="00F75D84">
        <w:rPr>
          <w:rFonts w:eastAsia="MS Gothic"/>
        </w:rPr>
        <w:t xml:space="preserve"> cell inneh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>ller dokumentation, i en gr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cell skriver vi in programmeringskod. </w:t>
      </w:r>
    </w:p>
    <w:p w14:paraId="5CB03919" w14:textId="0436DE8B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Om du dubbelklickar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en </w:t>
      </w:r>
      <w:r w:rsidR="00310F49">
        <w:rPr>
          <w:rFonts w:eastAsia="MS Gothic"/>
        </w:rPr>
        <w:t>ljus</w:t>
      </w:r>
      <w:r w:rsidRPr="00F75D84">
        <w:rPr>
          <w:rFonts w:eastAsia="MS Gothic"/>
        </w:rPr>
        <w:t xml:space="preserve"> cell kommer den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 till redigeringsl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ge. De </w:t>
      </w:r>
      <w:r w:rsidR="00310F49">
        <w:rPr>
          <w:rFonts w:eastAsia="MS Gothic"/>
        </w:rPr>
        <w:t>ljusa</w:t>
      </w:r>
      <w:r w:rsidRPr="00F75D84">
        <w:rPr>
          <w:rFonts w:eastAsia="MS Gothic"/>
        </w:rPr>
        <w:t xml:space="preserve"> cellernas inneh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ll skrivs med ett dokumentationsspr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k som heter </w:t>
      </w:r>
      <w:proofErr w:type="spellStart"/>
      <w:r w:rsidRPr="00F75D84">
        <w:rPr>
          <w:rFonts w:eastAsia="MS Gothic"/>
        </w:rPr>
        <w:t>Markdown</w:t>
      </w:r>
      <w:proofErr w:type="spellEnd"/>
      <w:r w:rsidR="00310F49">
        <w:rPr>
          <w:rStyle w:val="Fotnotsreferens"/>
          <w:rFonts w:eastAsia="MS Gothic"/>
        </w:rPr>
        <w:footnoteReference w:id="6"/>
      </w:r>
      <w:r w:rsidRPr="00F75D84">
        <w:rPr>
          <w:rFonts w:eastAsia="MS Gothic"/>
        </w:rPr>
        <w:t>. Man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 inte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gga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gon energi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det, se det mer som ett snabbt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tt att skriva anteckningar intill din kod. </w:t>
      </w:r>
    </w:p>
    <w:p w14:paraId="6F8B6466" w14:textId="64CBCAF6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komma ur redigeringsl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ge klickar du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knappen “</w:t>
      </w:r>
      <w:r w:rsidR="00310F49">
        <w:rPr>
          <w:rFonts w:eastAsia="MS Gothic"/>
        </w:rPr>
        <w:t>St</w:t>
      </w:r>
      <w:r w:rsidR="00CA1320">
        <w:rPr>
          <w:rFonts w:eastAsia="MS Gothic"/>
        </w:rPr>
        <w:t>ä</w:t>
      </w:r>
      <w:r w:rsidR="00310F49">
        <w:rPr>
          <w:rFonts w:eastAsia="MS Gothic"/>
        </w:rPr>
        <w:t xml:space="preserve">ng </w:t>
      </w:r>
      <w:proofErr w:type="spellStart"/>
      <w:r w:rsidR="00310F49">
        <w:rPr>
          <w:rFonts w:eastAsia="MS Gothic"/>
        </w:rPr>
        <w:t>Markdown</w:t>
      </w:r>
      <w:proofErr w:type="spellEnd"/>
      <w:r w:rsidR="00310F49">
        <w:rPr>
          <w:rFonts w:eastAsia="MS Gothic"/>
        </w:rPr>
        <w:t>-redigerare</w:t>
      </w:r>
      <w:r w:rsidRPr="00F75D84">
        <w:rPr>
          <w:rFonts w:eastAsia="MS Gothic"/>
        </w:rPr>
        <w:t>”</w:t>
      </w:r>
      <w:r w:rsidR="00310F49">
        <w:rPr>
          <w:rFonts w:eastAsia="MS Gothic"/>
        </w:rPr>
        <w:t xml:space="preserve"> ute till höger, illustrerad med ikonen </w:t>
      </w:r>
      <w:r w:rsidR="003C0602">
        <w:rPr>
          <w:rFonts w:eastAsia="MS Gothic"/>
        </w:rPr>
        <w:t>med överstruken penna.</w:t>
      </w:r>
      <w:r w:rsidRPr="00F75D84">
        <w:rPr>
          <w:rFonts w:eastAsia="MS Gothic"/>
        </w:rPr>
        <w:t xml:space="preserve"> </w:t>
      </w:r>
    </w:p>
    <w:p w14:paraId="31F216DA" w14:textId="14684AA7" w:rsidR="000B2043" w:rsidRDefault="003C0602" w:rsidP="000B2043">
      <w:pPr>
        <w:rPr>
          <w:rFonts w:eastAsia="MS Gothic"/>
        </w:rPr>
      </w:pPr>
      <w:r>
        <w:rPr>
          <w:rFonts w:eastAsia="MS Gothic"/>
        </w:rPr>
        <w:lastRenderedPageBreak/>
        <w:t>Om du vill</w:t>
      </w:r>
      <w:r w:rsidR="000B2043" w:rsidRPr="00F75D84">
        <w:rPr>
          <w:rFonts w:eastAsia="MS Gothic"/>
        </w:rPr>
        <w:t xml:space="preserve"> </w:t>
      </w:r>
      <w:r>
        <w:rPr>
          <w:rFonts w:eastAsia="MS Gothic"/>
        </w:rPr>
        <w:t>prov</w:t>
      </w:r>
      <w:r w:rsidR="000B2043" w:rsidRPr="00F75D84">
        <w:rPr>
          <w:rFonts w:eastAsia="MS Gothic"/>
        </w:rPr>
        <w:t>k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 xml:space="preserve">ra en </w:t>
      </w:r>
      <w:proofErr w:type="gramStart"/>
      <w:r w:rsidR="000B2043" w:rsidRPr="00F75D84">
        <w:rPr>
          <w:rFonts w:eastAsia="MS Gothic"/>
        </w:rPr>
        <w:t>snutt kod</w:t>
      </w:r>
      <w:proofErr w:type="gramEnd"/>
      <w:r w:rsidR="000B2043" w:rsidRPr="00F75D84">
        <w:rPr>
          <w:rFonts w:eastAsia="MS Gothic"/>
        </w:rPr>
        <w:t xml:space="preserve"> du skrivit i en </w:t>
      </w:r>
      <w:r>
        <w:rPr>
          <w:rFonts w:eastAsia="MS Gothic"/>
        </w:rPr>
        <w:t>mörk</w:t>
      </w:r>
      <w:r w:rsidR="000B2043" w:rsidRPr="00F75D84">
        <w:rPr>
          <w:rFonts w:eastAsia="MS Gothic"/>
        </w:rPr>
        <w:t xml:space="preserve"> ruta, d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trycker du p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“</w:t>
      </w:r>
      <w:r>
        <w:rPr>
          <w:rFonts w:eastAsia="MS Gothic"/>
        </w:rPr>
        <w:t>play-knappen</w:t>
      </w:r>
      <w:r w:rsidR="000B2043" w:rsidRPr="00F75D84">
        <w:rPr>
          <w:rFonts w:eastAsia="MS Gothic"/>
        </w:rPr>
        <w:t>”</w:t>
      </w:r>
      <w:r>
        <w:rPr>
          <w:rFonts w:eastAsia="MS Gothic"/>
        </w:rPr>
        <w:t xml:space="preserve"> till v</w:t>
      </w:r>
      <w:r w:rsidR="00CA1320">
        <w:rPr>
          <w:rFonts w:eastAsia="MS Gothic"/>
        </w:rPr>
        <w:t>ä</w:t>
      </w:r>
      <w:r>
        <w:rPr>
          <w:rFonts w:eastAsia="MS Gothic"/>
        </w:rPr>
        <w:t>nster i din mörka cell</w:t>
      </w:r>
      <w:r w:rsidR="000B2043" w:rsidRPr="00F75D84">
        <w:rPr>
          <w:rFonts w:eastAsia="MS Gothic"/>
        </w:rPr>
        <w:t xml:space="preserve"> eller tangentbordskombinationen </w:t>
      </w:r>
      <w:proofErr w:type="spellStart"/>
      <w:r w:rsidR="000B2043" w:rsidRPr="00F75D84">
        <w:rPr>
          <w:rFonts w:eastAsia="MS Gothic"/>
        </w:rPr>
        <w:t>Ctrl</w:t>
      </w:r>
      <w:proofErr w:type="spellEnd"/>
      <w:r w:rsidR="000B2043" w:rsidRPr="00F75D84">
        <w:rPr>
          <w:rFonts w:eastAsia="MS Gothic"/>
        </w:rPr>
        <w:t xml:space="preserve"> + </w:t>
      </w:r>
      <w:proofErr w:type="spellStart"/>
      <w:r w:rsidR="000B2043" w:rsidRPr="00F75D84">
        <w:rPr>
          <w:rFonts w:eastAsia="MS Gothic"/>
        </w:rPr>
        <w:t>Enter</w:t>
      </w:r>
      <w:proofErr w:type="spellEnd"/>
      <w:r w:rsidR="00F9486B">
        <w:rPr>
          <w:rFonts w:eastAsia="MS Gothic"/>
        </w:rPr>
        <w:t xml:space="preserve"> (eller CMD + </w:t>
      </w:r>
      <w:proofErr w:type="spellStart"/>
      <w:r w:rsidR="00F9486B">
        <w:rPr>
          <w:rFonts w:eastAsia="MS Gothic"/>
        </w:rPr>
        <w:t>Enter</w:t>
      </w:r>
      <w:proofErr w:type="spellEnd"/>
      <w:r w:rsidR="00F9486B">
        <w:rPr>
          <w:rFonts w:eastAsia="MS Gothic"/>
        </w:rPr>
        <w:t xml:space="preserve"> på en Mac)</w:t>
      </w:r>
      <w:r w:rsidR="000B2043" w:rsidRPr="00F75D84">
        <w:rPr>
          <w:rFonts w:eastAsia="MS Gothic"/>
        </w:rPr>
        <w:t xml:space="preserve">. </w:t>
      </w:r>
    </w:p>
    <w:p w14:paraId="2DB6CDEA" w14:textId="3DB05DA4" w:rsidR="003C0602" w:rsidRPr="00F75D84" w:rsidRDefault="00FD2C5C" w:rsidP="000B2043">
      <w:pPr>
        <w:rPr>
          <w:rFonts w:eastAsia="MS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5A81A3" wp14:editId="08C534F6">
                <wp:simplePos x="0" y="0"/>
                <wp:positionH relativeFrom="column">
                  <wp:posOffset>-55880</wp:posOffset>
                </wp:positionH>
                <wp:positionV relativeFrom="paragraph">
                  <wp:posOffset>4342130</wp:posOffset>
                </wp:positionV>
                <wp:extent cx="5581015" cy="635"/>
                <wp:effectExtent l="0" t="0" r="0" b="12065"/>
                <wp:wrapSquare wrapText="bothSides"/>
                <wp:docPr id="72" name="Textru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79A4A" w14:textId="60125C8E" w:rsidR="00FD2C5C" w:rsidRPr="00E973A1" w:rsidRDefault="00FD2C5C" w:rsidP="00FD2C5C">
                            <w:pPr>
                              <w:pStyle w:val="Beskrivning"/>
                              <w:rPr>
                                <w:rFonts w:eastAsia="MS Gothic"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441BE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</w:t>
                            </w:r>
                            <w:r w:rsidRPr="0014465E">
                              <w:t>F</w:t>
                            </w:r>
                            <w:r w:rsidR="00CA1320">
                              <w:t>ö</w:t>
                            </w:r>
                            <w:r w:rsidRPr="0014465E">
                              <w:t xml:space="preserve">r </w:t>
                            </w:r>
                            <w:r>
                              <w:t>l</w:t>
                            </w:r>
                            <w:r w:rsidR="00CA1320">
                              <w:t>ä</w:t>
                            </w:r>
                            <w:r>
                              <w:t>gga till nya celler kan du v</w:t>
                            </w:r>
                            <w:r w:rsidR="00CA1320">
                              <w:t>ä</w:t>
                            </w:r>
                            <w:r>
                              <w:t>lja på text (</w:t>
                            </w:r>
                            <w:r w:rsidRPr="0014465E">
                              <w:t>dokumentation</w:t>
                            </w:r>
                            <w:r>
                              <w:t>)</w:t>
                            </w:r>
                            <w:r w:rsidRPr="0014465E">
                              <w:t xml:space="preserve"> </w:t>
                            </w:r>
                            <w:r>
                              <w:t>eller kod.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A81A3" id="Textruta 72" o:spid="_x0000_s1029" type="#_x0000_t202" style="position:absolute;margin-left:-4.4pt;margin-top:341.9pt;width:439.4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" stroked="f">
                <v:textbox style="mso-fit-shape-to-text:t" inset="0,0,0,0">
                  <w:txbxContent>
                    <w:p w14:paraId="00679A4A" w14:textId="60125C8E" w:rsidR="00FD2C5C" w:rsidRPr="00E973A1" w:rsidRDefault="00FD2C5C" w:rsidP="00FD2C5C">
                      <w:pPr>
                        <w:pStyle w:val="Beskrivning"/>
                        <w:rPr>
                          <w:rFonts w:eastAsia="MS Gothic"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441BE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</w:t>
                      </w:r>
                      <w:r w:rsidRPr="0014465E">
                        <w:t>F</w:t>
                      </w:r>
                      <w:r w:rsidR="00CA1320">
                        <w:t>ö</w:t>
                      </w:r>
                      <w:r w:rsidRPr="0014465E">
                        <w:t xml:space="preserve">r </w:t>
                      </w:r>
                      <w:r>
                        <w:t>l</w:t>
                      </w:r>
                      <w:r w:rsidR="00CA1320">
                        <w:t>ä</w:t>
                      </w:r>
                      <w:r>
                        <w:t>gga till nya celler kan du v</w:t>
                      </w:r>
                      <w:r w:rsidR="00CA1320">
                        <w:t>ä</w:t>
                      </w:r>
                      <w:r>
                        <w:t>lja på text (</w:t>
                      </w:r>
                      <w:r w:rsidRPr="0014465E">
                        <w:t>dokumentation</w:t>
                      </w:r>
                      <w:r>
                        <w:t>)</w:t>
                      </w:r>
                      <w:r w:rsidRPr="0014465E">
                        <w:t xml:space="preserve"> </w:t>
                      </w:r>
                      <w:r>
                        <w:t>eller kod.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D2C5C">
        <w:rPr>
          <w:rFonts w:eastAsia="MS Gothic"/>
        </w:rPr>
        <w:drawing>
          <wp:anchor distT="0" distB="0" distL="114300" distR="114300" simplePos="0" relativeHeight="251670528" behindDoc="0" locked="0" layoutInCell="1" allowOverlap="1" wp14:anchorId="572E3F77" wp14:editId="154FCB91">
            <wp:simplePos x="0" y="0"/>
            <wp:positionH relativeFrom="column">
              <wp:posOffset>-56328</wp:posOffset>
            </wp:positionH>
            <wp:positionV relativeFrom="paragraph">
              <wp:posOffset>736600</wp:posOffset>
            </wp:positionV>
            <wp:extent cx="5581015" cy="3548380"/>
            <wp:effectExtent l="0" t="0" r="0" b="0"/>
            <wp:wrapSquare wrapText="bothSides"/>
            <wp:docPr id="71" name="Bildobjekt 7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ildobjekt 71" descr="En bild som visar text&#10;&#10;Automatiskt genererad beskrivn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602">
        <w:rPr>
          <w:rFonts w:eastAsia="MS Gothic"/>
        </w:rPr>
        <w:t>Eftersom du kopierat den h</w:t>
      </w:r>
      <w:r w:rsidR="00CA1320">
        <w:rPr>
          <w:rFonts w:eastAsia="MS Gothic"/>
        </w:rPr>
        <w:t>ä</w:t>
      </w:r>
      <w:r w:rsidR="003C0602">
        <w:rPr>
          <w:rFonts w:eastAsia="MS Gothic"/>
        </w:rPr>
        <w:t xml:space="preserve">r </w:t>
      </w:r>
      <w:proofErr w:type="spellStart"/>
      <w:r w:rsidR="003C0602">
        <w:rPr>
          <w:rFonts w:eastAsia="MS Gothic"/>
        </w:rPr>
        <w:t>övningsfilen</w:t>
      </w:r>
      <w:proofErr w:type="spellEnd"/>
      <w:r w:rsidR="003C0602">
        <w:rPr>
          <w:rFonts w:eastAsia="MS Gothic"/>
        </w:rPr>
        <w:t xml:space="preserve"> från en </w:t>
      </w:r>
      <w:proofErr w:type="spellStart"/>
      <w:r w:rsidR="003C0602">
        <w:rPr>
          <w:rFonts w:eastAsia="MS Gothic"/>
        </w:rPr>
        <w:t>tredjepart</w:t>
      </w:r>
      <w:proofErr w:type="spellEnd"/>
      <w:r w:rsidR="003C0602">
        <w:rPr>
          <w:rFonts w:eastAsia="MS Gothic"/>
        </w:rPr>
        <w:t xml:space="preserve"> kommer du (åtminstone hos Google </w:t>
      </w:r>
      <w:proofErr w:type="spellStart"/>
      <w:r w:rsidR="003C0602">
        <w:rPr>
          <w:rFonts w:eastAsia="MS Gothic"/>
        </w:rPr>
        <w:t>Colab</w:t>
      </w:r>
      <w:proofErr w:type="spellEnd"/>
      <w:r w:rsidR="003C0602">
        <w:rPr>
          <w:rFonts w:eastAsia="MS Gothic"/>
        </w:rPr>
        <w:t>) få en varning om att Google inte ansvarar för vad som h</w:t>
      </w:r>
      <w:r w:rsidR="00CA1320">
        <w:rPr>
          <w:rFonts w:eastAsia="MS Gothic"/>
        </w:rPr>
        <w:t>ä</w:t>
      </w:r>
      <w:r w:rsidR="003C0602">
        <w:rPr>
          <w:rFonts w:eastAsia="MS Gothic"/>
        </w:rPr>
        <w:t>nder n</w:t>
      </w:r>
      <w:r w:rsidR="00CA1320">
        <w:rPr>
          <w:rFonts w:eastAsia="MS Gothic"/>
        </w:rPr>
        <w:t>ä</w:t>
      </w:r>
      <w:r w:rsidR="003C0602">
        <w:rPr>
          <w:rFonts w:eastAsia="MS Gothic"/>
        </w:rPr>
        <w:t xml:space="preserve">r du kör koden. Det </w:t>
      </w:r>
      <w:r w:rsidR="00CA1320">
        <w:rPr>
          <w:rFonts w:eastAsia="MS Gothic"/>
        </w:rPr>
        <w:t>ä</w:t>
      </w:r>
      <w:r w:rsidR="003C0602">
        <w:rPr>
          <w:rFonts w:eastAsia="MS Gothic"/>
        </w:rPr>
        <w:t xml:space="preserve">r ingen fara. Vi kommer inte göra några skumma grejer, så du kan klicka på ”Kör </w:t>
      </w:r>
      <w:r w:rsidR="00CA1320">
        <w:rPr>
          <w:rFonts w:eastAsia="MS Gothic"/>
        </w:rPr>
        <w:t>ä</w:t>
      </w:r>
      <w:r w:rsidR="003C0602">
        <w:rPr>
          <w:rFonts w:eastAsia="MS Gothic"/>
        </w:rPr>
        <w:t>ndå”.</w:t>
      </w:r>
    </w:p>
    <w:p w14:paraId="14EF213E" w14:textId="2EAAD2D0" w:rsidR="000B2043" w:rsidRDefault="000B2043" w:rsidP="000B2043">
      <w:pPr>
        <w:rPr>
          <w:rFonts w:eastAsia="MS Gothic"/>
        </w:rPr>
      </w:pPr>
      <w:r w:rsidRPr="00F75D84">
        <w:rPr>
          <w:rFonts w:eastAsia="MS Gothic"/>
        </w:rPr>
        <w:t>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du senare vill skapa dina egna notebooks kommer du skapa dina egna celler (genom verktygsmenyn </w:t>
      </w:r>
      <w:r w:rsidR="00FD2C5C">
        <w:rPr>
          <w:rFonts w:eastAsia="MS Gothic"/>
        </w:rPr>
        <w:t>+ Kod eller + Text</w:t>
      </w:r>
      <w:r w:rsidRPr="00F75D84">
        <w:rPr>
          <w:rFonts w:eastAsia="MS Gothic"/>
        </w:rPr>
        <w:t>). Kom d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ih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g att kod skrivs in i </w:t>
      </w:r>
      <w:r w:rsidR="00FD2C5C">
        <w:rPr>
          <w:rFonts w:eastAsia="MS Gothic"/>
        </w:rPr>
        <w:t>mörka</w:t>
      </w:r>
      <w:r w:rsidRPr="00F75D84">
        <w:rPr>
          <w:rFonts w:eastAsia="MS Gothic"/>
        </w:rPr>
        <w:t xml:space="preserve"> celler, dokumentation i </w:t>
      </w:r>
      <w:r w:rsidR="00FD2C5C">
        <w:rPr>
          <w:rFonts w:eastAsia="MS Gothic"/>
        </w:rPr>
        <w:t>ljusa</w:t>
      </w:r>
      <w:r w:rsidRPr="00F75D84">
        <w:rPr>
          <w:rFonts w:eastAsia="MS Gothic"/>
        </w:rPr>
        <w:t xml:space="preserve"> celler. </w:t>
      </w:r>
    </w:p>
    <w:p w14:paraId="48372AC6" w14:textId="6EE232C8" w:rsidR="00FD2C5C" w:rsidRPr="00F75D84" w:rsidRDefault="00FD2C5C" w:rsidP="000B2043">
      <w:pPr>
        <w:rPr>
          <w:rFonts w:eastAsia="MS Gothic"/>
        </w:rPr>
      </w:pPr>
    </w:p>
    <w:p w14:paraId="6BCC807A" w14:textId="77777777" w:rsidR="006C24F8" w:rsidRPr="00F75D84" w:rsidRDefault="006C24F8" w:rsidP="006C24F8">
      <w:pPr>
        <w:pStyle w:val="Rubrik2"/>
      </w:pPr>
      <w:r w:rsidRPr="00F75D84">
        <w:br w:type="page"/>
      </w:r>
    </w:p>
    <w:p w14:paraId="4FC501B5" w14:textId="4106C9CA" w:rsidR="000B2043" w:rsidRPr="00F75D84" w:rsidRDefault="000B2043" w:rsidP="006C24F8">
      <w:pPr>
        <w:pStyle w:val="Rubrik2"/>
      </w:pPr>
      <w:bookmarkStart w:id="4" w:name="_Toc108106082"/>
      <w:r w:rsidRPr="00F75D84">
        <w:lastRenderedPageBreak/>
        <w:t>Intro till programmering – p</w:t>
      </w:r>
      <w:r w:rsidR="00CA1320">
        <w:t>å</w:t>
      </w:r>
      <w:r w:rsidRPr="00F75D84">
        <w:t xml:space="preserve"> tv</w:t>
      </w:r>
      <w:r w:rsidR="00CA1320">
        <w:t>å</w:t>
      </w:r>
      <w:r w:rsidRPr="00F75D84">
        <w:t xml:space="preserve"> minuter</w:t>
      </w:r>
      <w:bookmarkEnd w:id="4"/>
      <w:r w:rsidRPr="00F75D84">
        <w:t xml:space="preserve"> </w:t>
      </w:r>
    </w:p>
    <w:p w14:paraId="53DF50BF" w14:textId="13EB8980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Vill du instruera en dator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ver du programmera den. Programmering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att sammanst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lla en mer eller mindre l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ng lista med instruktioner du vill f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utf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rt. </w:t>
      </w:r>
    </w:p>
    <w:p w14:paraId="3929A0FB" w14:textId="58AECC3D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En utmaning med att programmera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att datorn 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precis som den blir tillsagd. Det kan l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ta som en bra sak, och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nge du skriver “r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tt” programmeringskod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bra. Men det 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du arbetar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maskinens villkor,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ett spr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k som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mer anpassat efter maskinens behov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 dina. </w:t>
      </w:r>
    </w:p>
    <w:p w14:paraId="0D117EC0" w14:textId="7E44E280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Det finns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nga olika programmeringsspr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k. De olika spr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ken har olika styrkor och svagheter.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gra vanliga programmeringsspr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k i Sverige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C#, Java, C++ och PHP. Just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g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ller hantverket runt</w:t>
      </w:r>
      <w:r w:rsidR="00FE4EEF">
        <w:rPr>
          <w:rFonts w:eastAsia="MS Gothic"/>
        </w:rPr>
        <w:t xml:space="preserve"> maskininl</w:t>
      </w:r>
      <w:r w:rsidR="00CA1320">
        <w:rPr>
          <w:rFonts w:eastAsia="MS Gothic"/>
        </w:rPr>
        <w:t>ä</w:t>
      </w:r>
      <w:r w:rsidR="00FE4EEF">
        <w:rPr>
          <w:rFonts w:eastAsia="MS Gothic"/>
        </w:rPr>
        <w:t>rning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vanligt att man anv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nder spr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ket Python. </w:t>
      </w:r>
    </w:p>
    <w:p w14:paraId="73383CC0" w14:textId="66F0E27D" w:rsidR="000B2043" w:rsidRPr="00F75D84" w:rsidRDefault="000B2043" w:rsidP="006C24F8">
      <w:pPr>
        <w:pStyle w:val="Rubrik2"/>
      </w:pPr>
      <w:bookmarkStart w:id="5" w:name="_Toc108106083"/>
      <w:r w:rsidRPr="00F75D84">
        <w:t>Intro till</w:t>
      </w:r>
      <w:r w:rsidR="00FE4EEF">
        <w:t xml:space="preserve"> maskininl</w:t>
      </w:r>
      <w:r w:rsidR="00CA1320">
        <w:t>ä</w:t>
      </w:r>
      <w:r w:rsidR="00FE4EEF">
        <w:t xml:space="preserve">rning </w:t>
      </w:r>
      <w:r w:rsidRPr="00F75D84">
        <w:t>– p</w:t>
      </w:r>
      <w:r w:rsidR="00CA1320">
        <w:t>å</w:t>
      </w:r>
      <w:r w:rsidRPr="00F75D84">
        <w:t xml:space="preserve"> fem minuter</w:t>
      </w:r>
      <w:bookmarkEnd w:id="5"/>
      <w:r w:rsidRPr="00F75D84">
        <w:t xml:space="preserve"> </w:t>
      </w:r>
    </w:p>
    <w:p w14:paraId="4F7F8A02" w14:textId="23A451D6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Klassisk programmering kallas oftast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systemutveckling eller computer science i akademisk milj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.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g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ller</w:t>
      </w:r>
      <w:r w:rsidR="003A41FE">
        <w:rPr>
          <w:rFonts w:eastAsia="MS Gothic"/>
        </w:rPr>
        <w:t xml:space="preserve"> maskininl</w:t>
      </w:r>
      <w:r w:rsidR="00CA1320">
        <w:rPr>
          <w:rFonts w:eastAsia="MS Gothic"/>
        </w:rPr>
        <w:t>ä</w:t>
      </w:r>
      <w:r w:rsidR="003A41FE">
        <w:rPr>
          <w:rFonts w:eastAsia="MS Gothic"/>
        </w:rPr>
        <w:t>rning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det </w:t>
      </w:r>
      <w:r w:rsidR="00897C9E" w:rsidRPr="00F75D84">
        <w:rPr>
          <w:rFonts w:eastAsia="MS Gothic"/>
        </w:rPr>
        <w:t>i stället</w:t>
      </w:r>
      <w:r w:rsidRPr="00F75D84">
        <w:rPr>
          <w:rFonts w:eastAsia="MS Gothic"/>
        </w:rPr>
        <w:t xml:space="preserve"> datavetare eller data science.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en skillnad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dator och data, d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man historiskt har instruerat datorer genom programmering och att en datavetare idag </w:t>
      </w:r>
      <w:r w:rsidR="00897C9E" w:rsidRPr="00F75D84">
        <w:rPr>
          <w:rFonts w:eastAsia="MS Gothic"/>
        </w:rPr>
        <w:t>i stället</w:t>
      </w:r>
      <w:r w:rsidRPr="00F75D84">
        <w:rPr>
          <w:rFonts w:eastAsia="MS Gothic"/>
        </w:rPr>
        <w:t xml:space="preserve"> fokuserar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den data som datorn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“programmera sig sj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lv”. </w:t>
      </w:r>
    </w:p>
    <w:p w14:paraId="6ADE5D18" w14:textId="42C77F79" w:rsidR="000B2043" w:rsidRPr="00F75D84" w:rsidRDefault="00827063" w:rsidP="000B2043">
      <w:pPr>
        <w:rPr>
          <w:rFonts w:eastAsia="MS Gothic"/>
        </w:rPr>
      </w:pPr>
      <w:r>
        <w:rPr>
          <w:rFonts w:eastAsia="MS Gothic"/>
        </w:rPr>
        <w:t>M</w:t>
      </w:r>
      <w:r>
        <w:rPr>
          <w:rFonts w:eastAsia="MS Gothic"/>
        </w:rPr>
        <w:t>askininl</w:t>
      </w:r>
      <w:r w:rsidR="00CA1320">
        <w:rPr>
          <w:rFonts w:eastAsia="MS Gothic"/>
        </w:rPr>
        <w:t>ä</w:t>
      </w:r>
      <w:r>
        <w:rPr>
          <w:rFonts w:eastAsia="MS Gothic"/>
        </w:rPr>
        <w:t>rning</w:t>
      </w:r>
      <w:r w:rsidR="000B2043" w:rsidRPr="00F75D84">
        <w:rPr>
          <w:rFonts w:eastAsia="MS Gothic"/>
        </w:rPr>
        <w:t xml:space="preserve"> kan allts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f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>renklat f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>rklaras som att man hj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lper en sorts maskin att bygga upp erfarenheter baserat p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information man matar den med. Dessa data kan vara att erbjuda m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ngder med bilder som antingen f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>rest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 xml:space="preserve">ller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pplen eller apelsiner. Det maskinen till sist l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 xml:space="preserve">r sig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 xml:space="preserve">r vilka egenskaper (kallas features inom </w:t>
      </w:r>
      <w:r w:rsidR="005C693B">
        <w:rPr>
          <w:rFonts w:eastAsia="MS Gothic"/>
        </w:rPr>
        <w:t>maskininl</w:t>
      </w:r>
      <w:r w:rsidR="00CA1320">
        <w:rPr>
          <w:rFonts w:eastAsia="MS Gothic"/>
        </w:rPr>
        <w:t>ä</w:t>
      </w:r>
      <w:r w:rsidR="005C693B">
        <w:rPr>
          <w:rFonts w:eastAsia="MS Gothic"/>
        </w:rPr>
        <w:t>rning</w:t>
      </w:r>
      <w:r w:rsidR="000B2043" w:rsidRPr="00F75D84">
        <w:rPr>
          <w:rFonts w:eastAsia="MS Gothic"/>
        </w:rPr>
        <w:t xml:space="preserve">) som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 typiska f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 xml:space="preserve">r ett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 xml:space="preserve">pple och vad som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 typiskt f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 xml:space="preserve">r en apelsin. </w:t>
      </w:r>
    </w:p>
    <w:p w14:paraId="6FA650E9" w14:textId="3135AC64" w:rsidR="000B2043" w:rsidRPr="00F75D84" w:rsidRDefault="00A148EE" w:rsidP="006C24F8">
      <w:pPr>
        <w:pStyle w:val="Rubrik3"/>
      </w:pPr>
      <w:bookmarkStart w:id="6" w:name="_Toc108106084"/>
      <w:r>
        <w:t xml:space="preserve">Övervakad </w:t>
      </w:r>
      <w:r w:rsidRPr="00A148EE">
        <w:t>maskininl</w:t>
      </w:r>
      <w:r w:rsidR="00CA1320">
        <w:t>ä</w:t>
      </w:r>
      <w:r w:rsidRPr="00A148EE">
        <w:t>rning</w:t>
      </w:r>
      <w:bookmarkEnd w:id="6"/>
      <w:r w:rsidRPr="00A148EE">
        <w:t xml:space="preserve"> </w:t>
      </w:r>
    </w:p>
    <w:p w14:paraId="5A7AE9C3" w14:textId="6F143331" w:rsidR="000B2043" w:rsidRPr="00F75D84" w:rsidRDefault="00A148EE" w:rsidP="000B2043">
      <w:pPr>
        <w:rPr>
          <w:rFonts w:eastAsia="MS Gothic"/>
        </w:rPr>
      </w:pPr>
      <w:r>
        <w:rPr>
          <w:rFonts w:eastAsia="MS Gothic"/>
        </w:rPr>
        <w:t xml:space="preserve">Övervakad </w:t>
      </w:r>
      <w:r>
        <w:rPr>
          <w:rFonts w:eastAsia="MS Gothic"/>
        </w:rPr>
        <w:t>maskininl</w:t>
      </w:r>
      <w:r w:rsidR="00CA1320">
        <w:rPr>
          <w:rFonts w:eastAsia="MS Gothic"/>
        </w:rPr>
        <w:t>ä</w:t>
      </w:r>
      <w:r>
        <w:rPr>
          <w:rFonts w:eastAsia="MS Gothic"/>
        </w:rPr>
        <w:t>rning</w:t>
      </w:r>
      <w:r w:rsidRPr="00F75D84">
        <w:rPr>
          <w:rFonts w:eastAsia="MS Gothic"/>
        </w:rPr>
        <w:t xml:space="preserve"> </w:t>
      </w:r>
      <w:r>
        <w:rPr>
          <w:rFonts w:eastAsia="MS Gothic"/>
        </w:rPr>
        <w:t>(</w:t>
      </w:r>
      <w:proofErr w:type="spellStart"/>
      <w:r>
        <w:rPr>
          <w:rFonts w:eastAsia="MS Gothic"/>
        </w:rPr>
        <w:t>s</w:t>
      </w:r>
      <w:r w:rsidR="000B2043" w:rsidRPr="00F75D84">
        <w:rPr>
          <w:rFonts w:eastAsia="MS Gothic"/>
        </w:rPr>
        <w:t>upervised</w:t>
      </w:r>
      <w:proofErr w:type="spellEnd"/>
      <w:r w:rsidR="000B2043" w:rsidRPr="00F75D84">
        <w:rPr>
          <w:rFonts w:eastAsia="MS Gothic"/>
        </w:rPr>
        <w:t xml:space="preserve"> </w:t>
      </w:r>
      <w:proofErr w:type="spellStart"/>
      <w:r w:rsidR="000B2043" w:rsidRPr="00F75D84">
        <w:rPr>
          <w:rFonts w:eastAsia="MS Gothic"/>
        </w:rPr>
        <w:t>machine</w:t>
      </w:r>
      <w:proofErr w:type="spellEnd"/>
      <w:r w:rsidR="000B2043" w:rsidRPr="00F75D84">
        <w:rPr>
          <w:rFonts w:eastAsia="MS Gothic"/>
        </w:rPr>
        <w:t xml:space="preserve"> </w:t>
      </w:r>
      <w:proofErr w:type="spellStart"/>
      <w:r w:rsidR="000B2043" w:rsidRPr="00F75D84">
        <w:rPr>
          <w:rFonts w:eastAsia="MS Gothic"/>
        </w:rPr>
        <w:t>learning</w:t>
      </w:r>
      <w:proofErr w:type="spellEnd"/>
      <w:r>
        <w:rPr>
          <w:rFonts w:eastAsia="MS Gothic"/>
        </w:rPr>
        <w:t>)</w:t>
      </w:r>
      <w:r w:rsidR="000B2043" w:rsidRPr="00F75D84">
        <w:rPr>
          <w:rFonts w:eastAsia="MS Gothic"/>
        </w:rPr>
        <w:t xml:space="preserve"> betyder att man tillsammans med informationen ber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ttar vilka bilder som f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>rest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 xml:space="preserve">ller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pplen och vilka som f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>rest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ller apelsiner. Det kallas f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 xml:space="preserve">r att informationen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 annoterad, det finns allts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en l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rare som hj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lper maskinen att l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ra sig. Maskinen kommer ganska snart att inse att en sl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t yta och en liten m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 xml:space="preserve">rk pinne som sticker ut </w:t>
      </w:r>
      <w:r w:rsidR="00CA1320">
        <w:rPr>
          <w:rFonts w:eastAsia="MS Gothic"/>
        </w:rPr>
        <w:t>ä</w:t>
      </w:r>
      <w:r>
        <w:rPr>
          <w:rFonts w:eastAsia="MS Gothic"/>
        </w:rPr>
        <w:t xml:space="preserve">r </w:t>
      </w:r>
      <w:r w:rsidR="000B2043" w:rsidRPr="00F75D84">
        <w:rPr>
          <w:rFonts w:eastAsia="MS Gothic"/>
        </w:rPr>
        <w:t>gemensamt f</w:t>
      </w:r>
      <w:r w:rsidR="00CA1320">
        <w:rPr>
          <w:rFonts w:eastAsia="MS Gothic"/>
        </w:rPr>
        <w:t>ö</w:t>
      </w:r>
      <w:r w:rsidR="000B2043" w:rsidRPr="00F75D84">
        <w:rPr>
          <w:rFonts w:eastAsia="MS Gothic"/>
        </w:rPr>
        <w:t>r m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nga 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 xml:space="preserve">pplen och att en brandgul och gropig yta brukar </w:t>
      </w:r>
      <w:r>
        <w:rPr>
          <w:rFonts w:eastAsia="MS Gothic"/>
        </w:rPr>
        <w:t>den</w:t>
      </w:r>
      <w:r w:rsidR="000B2043" w:rsidRPr="00F75D84">
        <w:rPr>
          <w:rFonts w:eastAsia="MS Gothic"/>
        </w:rPr>
        <w:t xml:space="preserve"> “se” p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en apelsin. </w:t>
      </w:r>
    </w:p>
    <w:p w14:paraId="3866C611" w14:textId="274A7F0B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Po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ngen med detta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att senare kunna skicka en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maskinen helt ok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 bild och be maskinen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ga om den tror det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rest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ller ett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pple eller en apelsin. Den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maskinen skulle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ha en sn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v kunskap endast om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sorters frukter, samt att den inte har mer kunskap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 de bilder den sett under sin 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ningsfas. </w:t>
      </w:r>
    </w:p>
    <w:p w14:paraId="59C9470D" w14:textId="4049DE72" w:rsidR="000B2043" w:rsidRPr="00F75D84" w:rsidRDefault="00A148EE" w:rsidP="006C24F8">
      <w:pPr>
        <w:pStyle w:val="Rubrik3"/>
      </w:pPr>
      <w:bookmarkStart w:id="7" w:name="_Toc108106085"/>
      <w:r>
        <w:t xml:space="preserve">Oövervakad </w:t>
      </w:r>
      <w:r w:rsidRPr="00A148EE">
        <w:t>maskininl</w:t>
      </w:r>
      <w:r w:rsidR="00CA1320">
        <w:t>ä</w:t>
      </w:r>
      <w:r w:rsidRPr="00A148EE">
        <w:t>rning</w:t>
      </w:r>
      <w:bookmarkEnd w:id="7"/>
      <w:r w:rsidRPr="00A148EE">
        <w:t xml:space="preserve"> </w:t>
      </w:r>
    </w:p>
    <w:p w14:paraId="1578CC9A" w14:textId="5800A4C6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Till skillnad mot versionen som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</w:t>
      </w:r>
      <w:r w:rsidR="00A148EE">
        <w:rPr>
          <w:rFonts w:eastAsia="MS Gothic"/>
        </w:rPr>
        <w:t>övervakad</w:t>
      </w:r>
      <w:r w:rsidRPr="00F75D84">
        <w:rPr>
          <w:rFonts w:eastAsia="MS Gothic"/>
        </w:rPr>
        <w:t xml:space="preserve"> har man ingen pedagogisk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rarfunktion i </w:t>
      </w:r>
      <w:r w:rsidR="00A148EE">
        <w:rPr>
          <w:rFonts w:eastAsia="MS Gothic"/>
        </w:rPr>
        <w:t xml:space="preserve">oövervakad </w:t>
      </w:r>
      <w:r w:rsidR="00A148EE">
        <w:rPr>
          <w:rFonts w:eastAsia="MS Gothic"/>
        </w:rPr>
        <w:t>maskininl</w:t>
      </w:r>
      <w:r w:rsidR="00CA1320">
        <w:rPr>
          <w:rFonts w:eastAsia="MS Gothic"/>
        </w:rPr>
        <w:t>ä</w:t>
      </w:r>
      <w:r w:rsidR="00A148EE">
        <w:rPr>
          <w:rFonts w:eastAsia="MS Gothic"/>
        </w:rPr>
        <w:t>rning</w:t>
      </w:r>
      <w:r w:rsidR="00A148EE" w:rsidRPr="00F75D84">
        <w:rPr>
          <w:rFonts w:eastAsia="MS Gothic"/>
        </w:rPr>
        <w:t xml:space="preserve"> </w:t>
      </w:r>
      <w:r w:rsidR="00A148EE">
        <w:rPr>
          <w:rFonts w:eastAsia="MS Gothic"/>
        </w:rPr>
        <w:t>(</w:t>
      </w:r>
      <w:proofErr w:type="spellStart"/>
      <w:r w:rsidRPr="00F75D84">
        <w:rPr>
          <w:rFonts w:eastAsia="MS Gothic"/>
        </w:rPr>
        <w:t>unsupervised</w:t>
      </w:r>
      <w:proofErr w:type="spellEnd"/>
      <w:r w:rsidRPr="00F75D84">
        <w:rPr>
          <w:rFonts w:eastAsia="MS Gothic"/>
        </w:rPr>
        <w:t xml:space="preserve"> </w:t>
      </w:r>
      <w:proofErr w:type="spellStart"/>
      <w:r w:rsidRPr="00F75D84">
        <w:rPr>
          <w:rFonts w:eastAsia="MS Gothic"/>
        </w:rPr>
        <w:t>machine</w:t>
      </w:r>
      <w:proofErr w:type="spellEnd"/>
      <w:r w:rsidRPr="00F75D84">
        <w:rPr>
          <w:rFonts w:eastAsia="MS Gothic"/>
        </w:rPr>
        <w:t xml:space="preserve"> </w:t>
      </w:r>
      <w:proofErr w:type="spellStart"/>
      <w:r w:rsidRPr="00F75D84">
        <w:rPr>
          <w:rFonts w:eastAsia="MS Gothic"/>
        </w:rPr>
        <w:t>learning</w:t>
      </w:r>
      <w:proofErr w:type="spellEnd"/>
      <w:r w:rsidR="00A148EE">
        <w:rPr>
          <w:rFonts w:eastAsia="MS Gothic"/>
        </w:rPr>
        <w:t>)</w:t>
      </w:r>
      <w:r w:rsidRPr="00F75D84">
        <w:rPr>
          <w:rFonts w:eastAsia="MS Gothic"/>
        </w:rPr>
        <w:t>. Maskinen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ste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egen hand se m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nster och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ka lista ut vad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information. Det kan vara fynd som att hitta avvikelser i</w:t>
      </w:r>
      <w:r w:rsidR="006C24F8" w:rsidRPr="00F75D84">
        <w:rPr>
          <w:rFonts w:eastAsia="MS Gothic"/>
        </w:rPr>
        <w:t xml:space="preserve"> </w:t>
      </w:r>
      <w:r w:rsidRPr="00F75D84">
        <w:rPr>
          <w:rFonts w:eastAsia="MS Gothic"/>
        </w:rPr>
        <w:t>siffror, som att en person haft en period av avvikande pulsdata, eller regelbundenheter. Maskinen kan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 uppt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cka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dant i en enorm m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ngd med siffror, men d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den inte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</w:t>
      </w:r>
      <w:r w:rsidR="00A148EE">
        <w:rPr>
          <w:rFonts w:eastAsia="MS Gothic"/>
        </w:rPr>
        <w:t>övervakad</w:t>
      </w:r>
      <w:r w:rsidRPr="00F75D84">
        <w:rPr>
          <w:rFonts w:eastAsia="MS Gothic"/>
        </w:rPr>
        <w:t xml:space="preserve"> kan den inte beskriva </w:t>
      </w:r>
      <w:r w:rsidRPr="00A148EE">
        <w:rPr>
          <w:rFonts w:eastAsia="MS Gothic"/>
          <w:b/>
          <w:bCs/>
        </w:rPr>
        <w:t>vad</w:t>
      </w:r>
      <w:r w:rsidRPr="00F75D84">
        <w:rPr>
          <w:rFonts w:eastAsia="MS Gothic"/>
        </w:rPr>
        <w:t xml:space="preserve"> </w:t>
      </w:r>
      <w:r w:rsidR="00A148EE">
        <w:rPr>
          <w:rFonts w:eastAsia="MS Gothic"/>
        </w:rPr>
        <w:t xml:space="preserve">det </w:t>
      </w:r>
      <w:r w:rsidR="00CA1320">
        <w:rPr>
          <w:rFonts w:eastAsia="MS Gothic"/>
        </w:rPr>
        <w:t>ä</w:t>
      </w:r>
      <w:r w:rsidR="00A148EE">
        <w:rPr>
          <w:rFonts w:eastAsia="MS Gothic"/>
        </w:rPr>
        <w:t xml:space="preserve">r </w:t>
      </w:r>
      <w:r w:rsidRPr="00F75D84">
        <w:rPr>
          <w:rFonts w:eastAsia="MS Gothic"/>
        </w:rPr>
        <w:t xml:space="preserve">den hittat eller </w:t>
      </w:r>
      <w:r w:rsidR="00A148EE">
        <w:rPr>
          <w:rFonts w:eastAsia="MS Gothic"/>
        </w:rPr>
        <w:t xml:space="preserve">ge en </w:t>
      </w:r>
      <w:r w:rsidRPr="00F75D84">
        <w:rPr>
          <w:rFonts w:eastAsia="MS Gothic"/>
        </w:rPr>
        <w:t xml:space="preserve">trolig </w:t>
      </w:r>
      <w:r w:rsidR="00A148EE">
        <w:rPr>
          <w:rFonts w:eastAsia="MS Gothic"/>
        </w:rPr>
        <w:t>förklaring</w:t>
      </w:r>
      <w:r w:rsidRPr="00F75D84">
        <w:rPr>
          <w:rFonts w:eastAsia="MS Gothic"/>
        </w:rPr>
        <w:t xml:space="preserve"> bakom avvikelsen. </w:t>
      </w:r>
    </w:p>
    <w:p w14:paraId="564DF720" w14:textId="798C34E8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lastRenderedPageBreak/>
        <w:t>Ett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 att se det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att man med </w:t>
      </w:r>
      <w:r w:rsidR="00B47469">
        <w:rPr>
          <w:rFonts w:eastAsia="MS Gothic"/>
        </w:rPr>
        <w:t>oövervakad maskininl</w:t>
      </w:r>
      <w:r w:rsidR="00CA1320">
        <w:rPr>
          <w:rFonts w:eastAsia="MS Gothic"/>
        </w:rPr>
        <w:t>ä</w:t>
      </w:r>
      <w:r w:rsidR="00B47469">
        <w:rPr>
          <w:rFonts w:eastAsia="MS Gothic"/>
        </w:rPr>
        <w:t>rning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ppen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vilka fynd som finns i en m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ngd data, medan man med </w:t>
      </w:r>
      <w:r w:rsidR="00B47469">
        <w:rPr>
          <w:rFonts w:eastAsia="MS Gothic"/>
        </w:rPr>
        <w:t>övervakad maskininl</w:t>
      </w:r>
      <w:r w:rsidR="00CA1320">
        <w:rPr>
          <w:rFonts w:eastAsia="MS Gothic"/>
        </w:rPr>
        <w:t>ä</w:t>
      </w:r>
      <w:r w:rsidR="00B47469">
        <w:rPr>
          <w:rFonts w:eastAsia="MS Gothic"/>
        </w:rPr>
        <w:t>rning</w:t>
      </w:r>
      <w:r w:rsidRPr="00F75D84">
        <w:rPr>
          <w:rFonts w:eastAsia="MS Gothic"/>
        </w:rPr>
        <w:t xml:space="preserve"> redan best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mt sig mer exakt vad man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ute efter. </w:t>
      </w:r>
    </w:p>
    <w:p w14:paraId="080E75E6" w14:textId="4D612D85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Det finns fler varianter av </w:t>
      </w:r>
      <w:r w:rsidR="00591A8C">
        <w:rPr>
          <w:rFonts w:eastAsia="MS Gothic"/>
        </w:rPr>
        <w:t>maskininl</w:t>
      </w:r>
      <w:r w:rsidR="00CA1320">
        <w:rPr>
          <w:rFonts w:eastAsia="MS Gothic"/>
        </w:rPr>
        <w:t>ä</w:t>
      </w:r>
      <w:r w:rsidR="00591A8C">
        <w:rPr>
          <w:rFonts w:eastAsia="MS Gothic"/>
        </w:rPr>
        <w:t>rning</w:t>
      </w:r>
      <w:r w:rsidRPr="00F75D84">
        <w:rPr>
          <w:rFonts w:eastAsia="MS Gothic"/>
        </w:rPr>
        <w:t xml:space="preserve"> vi inte kommer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in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. Googla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proofErr w:type="spellStart"/>
      <w:r w:rsidRPr="00F75D84">
        <w:rPr>
          <w:rFonts w:eastAsia="MS Gothic"/>
        </w:rPr>
        <w:t>reinforcement</w:t>
      </w:r>
      <w:proofErr w:type="spellEnd"/>
      <w:r w:rsidRPr="00F75D84">
        <w:rPr>
          <w:rFonts w:eastAsia="MS Gothic"/>
        </w:rPr>
        <w:t xml:space="preserve"> </w:t>
      </w:r>
      <w:proofErr w:type="spellStart"/>
      <w:r w:rsidRPr="00F75D84">
        <w:rPr>
          <w:rFonts w:eastAsia="MS Gothic"/>
        </w:rPr>
        <w:t>learning</w:t>
      </w:r>
      <w:proofErr w:type="spellEnd"/>
      <w:r w:rsidRPr="00F75D84">
        <w:rPr>
          <w:rFonts w:eastAsia="MS Gothic"/>
        </w:rPr>
        <w:t xml:space="preserve">, transfer </w:t>
      </w:r>
      <w:proofErr w:type="spellStart"/>
      <w:r w:rsidRPr="00F75D84">
        <w:rPr>
          <w:rFonts w:eastAsia="MS Gothic"/>
        </w:rPr>
        <w:t>learning</w:t>
      </w:r>
      <w:proofErr w:type="spellEnd"/>
      <w:r w:rsidRPr="00F75D84">
        <w:rPr>
          <w:rFonts w:eastAsia="MS Gothic"/>
        </w:rPr>
        <w:t xml:space="preserve"> eller </w:t>
      </w:r>
      <w:proofErr w:type="spellStart"/>
      <w:r w:rsidRPr="00F75D84">
        <w:rPr>
          <w:rFonts w:eastAsia="MS Gothic"/>
        </w:rPr>
        <w:t>deep</w:t>
      </w:r>
      <w:proofErr w:type="spellEnd"/>
      <w:r w:rsidRPr="00F75D84">
        <w:rPr>
          <w:rFonts w:eastAsia="MS Gothic"/>
        </w:rPr>
        <w:t xml:space="preserve"> </w:t>
      </w:r>
      <w:proofErr w:type="spellStart"/>
      <w:r w:rsidRPr="00F75D84">
        <w:rPr>
          <w:rFonts w:eastAsia="MS Gothic"/>
        </w:rPr>
        <w:t>learning</w:t>
      </w:r>
      <w:proofErr w:type="spellEnd"/>
      <w:r w:rsidRPr="00F75D84">
        <w:rPr>
          <w:rFonts w:eastAsia="MS Gothic"/>
        </w:rPr>
        <w:t xml:space="preserve">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sa mer. </w:t>
      </w:r>
    </w:p>
    <w:p w14:paraId="0AEB8550" w14:textId="77777777" w:rsidR="006C24F8" w:rsidRPr="00F75D84" w:rsidRDefault="006C24F8" w:rsidP="006C24F8">
      <w:pPr>
        <w:pStyle w:val="Rubrik2"/>
      </w:pPr>
      <w:r w:rsidRPr="00F75D84">
        <w:br w:type="page"/>
      </w:r>
    </w:p>
    <w:p w14:paraId="2DCDA1EB" w14:textId="71670797" w:rsidR="000B2043" w:rsidRPr="00F75D84" w:rsidRDefault="00CA1320" w:rsidP="006C24F8">
      <w:pPr>
        <w:pStyle w:val="Rubrik2"/>
      </w:pPr>
      <w:bookmarkStart w:id="8" w:name="_Toc108106086"/>
      <w:r>
        <w:lastRenderedPageBreak/>
        <w:t>Ö</w:t>
      </w:r>
      <w:r w:rsidR="000B2043" w:rsidRPr="00F75D84">
        <w:t>vningar</w:t>
      </w:r>
      <w:bookmarkEnd w:id="8"/>
      <w:r w:rsidR="000B2043" w:rsidRPr="00F75D84">
        <w:t xml:space="preserve"> </w:t>
      </w:r>
    </w:p>
    <w:p w14:paraId="44C9720A" w14:textId="4824F257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Du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ver ha skapat ett konto hos </w:t>
      </w:r>
      <w:r w:rsidR="00CB4523">
        <w:rPr>
          <w:rFonts w:eastAsia="MS Gothic"/>
        </w:rPr>
        <w:t>Google</w:t>
      </w:r>
      <w:r w:rsidRPr="00F75D84">
        <w:rPr>
          <w:rFonts w:eastAsia="MS Gothic"/>
        </w:rPr>
        <w:t xml:space="preserve">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kunna 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ra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vningarna. Om du inte gjort det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se tidigare avsnitt. </w:t>
      </w:r>
    </w:p>
    <w:p w14:paraId="7F28AFE9" w14:textId="6519F9BF" w:rsidR="000B2043" w:rsidRPr="00F75D84" w:rsidRDefault="00CA1320" w:rsidP="00460F4B">
      <w:pPr>
        <w:pStyle w:val="Rubrik3"/>
      </w:pPr>
      <w:bookmarkStart w:id="9" w:name="_Toc108106087"/>
      <w:r>
        <w:t>Ö</w:t>
      </w:r>
      <w:r w:rsidR="000B2043" w:rsidRPr="00F75D84">
        <w:t>vning 1: grundl</w:t>
      </w:r>
      <w:r>
        <w:t>ä</w:t>
      </w:r>
      <w:r w:rsidR="000B2043" w:rsidRPr="00F75D84">
        <w:t>ggande programmering</w:t>
      </w:r>
      <w:bookmarkEnd w:id="9"/>
      <w:r w:rsidR="000B2043" w:rsidRPr="00F75D84">
        <w:t xml:space="preserve"> </w:t>
      </w:r>
    </w:p>
    <w:p w14:paraId="56F18C62" w14:textId="78AEBDB6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Det finns ett antal grundkunskaper man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 ha lite koll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. Vi kommer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igenom dem i denna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vning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i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sta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vning fokusera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CB4523">
        <w:rPr>
          <w:rFonts w:eastAsia="MS Gothic"/>
        </w:rPr>
        <w:t>maskininl</w:t>
      </w:r>
      <w:r w:rsidR="00CA1320">
        <w:rPr>
          <w:rFonts w:eastAsia="MS Gothic"/>
        </w:rPr>
        <w:t>ä</w:t>
      </w:r>
      <w:r w:rsidR="00CB4523">
        <w:rPr>
          <w:rFonts w:eastAsia="MS Gothic"/>
        </w:rPr>
        <w:t>rning</w:t>
      </w:r>
      <w:r w:rsidRPr="00F75D84">
        <w:rPr>
          <w:rFonts w:eastAsia="MS Gothic"/>
        </w:rPr>
        <w:t xml:space="preserve">. </w:t>
      </w:r>
    </w:p>
    <w:p w14:paraId="0BA3667E" w14:textId="09C6734F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Om du inte redan har den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rsta </w:t>
      </w:r>
      <w:proofErr w:type="spellStart"/>
      <w:r w:rsidRPr="00F75D84">
        <w:rPr>
          <w:rFonts w:eastAsia="MS Gothic"/>
        </w:rPr>
        <w:t>notebooken</w:t>
      </w:r>
      <w:proofErr w:type="spellEnd"/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ppen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ppna den nu, den som heter “</w:t>
      </w:r>
      <w:proofErr w:type="spellStart"/>
      <w:r w:rsidR="005E2649">
        <w:rPr>
          <w:rFonts w:eastAsia="MS Gothic"/>
        </w:rPr>
        <w:t>ovningar</w:t>
      </w:r>
      <w:proofErr w:type="spellEnd"/>
      <w:r w:rsidR="005E2649">
        <w:rPr>
          <w:rFonts w:eastAsia="MS Gothic"/>
        </w:rPr>
        <w:t>/</w:t>
      </w:r>
      <w:r w:rsidRPr="00F75D84">
        <w:rPr>
          <w:rFonts w:eastAsia="MS Gothic"/>
        </w:rPr>
        <w:t>01- intro-till-</w:t>
      </w:r>
      <w:proofErr w:type="spellStart"/>
      <w:proofErr w:type="gramStart"/>
      <w:r w:rsidRPr="00F75D84">
        <w:rPr>
          <w:rFonts w:eastAsia="MS Gothic"/>
        </w:rPr>
        <w:t>python</w:t>
      </w:r>
      <w:r w:rsidR="00CB4523">
        <w:rPr>
          <w:rFonts w:eastAsia="MS Gothic"/>
        </w:rPr>
        <w:t>.ipynb</w:t>
      </w:r>
      <w:proofErr w:type="spellEnd"/>
      <w:proofErr w:type="gramEnd"/>
      <w:r w:rsidRPr="00F75D84">
        <w:rPr>
          <w:rFonts w:eastAsia="MS Gothic"/>
        </w:rPr>
        <w:t>”. Om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got inte verkar fungera kan det vara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rt att b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rja om. Eftersom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en gratistj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nst kan man dessv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rre inte 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kna med helt felfri drift, d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borde man skaffa sig e</w:t>
      </w:r>
      <w:r w:rsidR="00CB4523">
        <w:rPr>
          <w:rFonts w:eastAsia="MS Gothic"/>
        </w:rPr>
        <w:t>n betald tj</w:t>
      </w:r>
      <w:r w:rsidR="00CA1320">
        <w:rPr>
          <w:rFonts w:eastAsia="MS Gothic"/>
        </w:rPr>
        <w:t>ä</w:t>
      </w:r>
      <w:r w:rsidR="00CB4523">
        <w:rPr>
          <w:rFonts w:eastAsia="MS Gothic"/>
        </w:rPr>
        <w:t xml:space="preserve">nst </w:t>
      </w:r>
      <w:r w:rsidR="005E2649">
        <w:rPr>
          <w:rFonts w:eastAsia="MS Gothic"/>
        </w:rPr>
        <w:t>i stället</w:t>
      </w:r>
      <w:r w:rsidRPr="00F75D84">
        <w:rPr>
          <w:rFonts w:eastAsia="MS Gothic"/>
        </w:rPr>
        <w:t xml:space="preserve">. </w:t>
      </w:r>
    </w:p>
    <w:p w14:paraId="39F65E1E" w14:textId="1FBBB56A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Du kommer i respektive notebook f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lite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gledande information i de </w:t>
      </w:r>
      <w:r w:rsidR="00CB4523">
        <w:rPr>
          <w:rFonts w:eastAsia="MS Gothic"/>
        </w:rPr>
        <w:t>ljusa</w:t>
      </w:r>
      <w:r w:rsidRPr="00F75D84">
        <w:rPr>
          <w:rFonts w:eastAsia="MS Gothic"/>
        </w:rPr>
        <w:t xml:space="preserve"> cellerna, men de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mst d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hj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lpa dig hitta 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tt </w:t>
      </w:r>
      <w:r w:rsidR="00CB4523">
        <w:rPr>
          <w:rFonts w:eastAsia="MS Gothic"/>
        </w:rPr>
        <w:t>mörk</w:t>
      </w:r>
      <w:r w:rsidRPr="00F75D84">
        <w:rPr>
          <w:rFonts w:eastAsia="MS Gothic"/>
        </w:rPr>
        <w:t xml:space="preserve"> cell. </w:t>
      </w:r>
    </w:p>
    <w:p w14:paraId="108203A2" w14:textId="3C86D54A" w:rsidR="00BE36B1" w:rsidRDefault="00923B28" w:rsidP="00923B28">
      <w:pPr>
        <w:pStyle w:val="Rubrik3"/>
        <w:numPr>
          <w:ilvl w:val="1"/>
          <w:numId w:val="16"/>
        </w:numPr>
      </w:pPr>
      <w:bookmarkStart w:id="10" w:name="_Toc108106088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59D870" wp14:editId="3321576F">
                <wp:simplePos x="0" y="0"/>
                <wp:positionH relativeFrom="column">
                  <wp:posOffset>-1905</wp:posOffset>
                </wp:positionH>
                <wp:positionV relativeFrom="paragraph">
                  <wp:posOffset>2989580</wp:posOffset>
                </wp:positionV>
                <wp:extent cx="5581015" cy="635"/>
                <wp:effectExtent l="0" t="0" r="0" b="12065"/>
                <wp:wrapSquare wrapText="bothSides"/>
                <wp:docPr id="74" name="Textrut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B464E5" w14:textId="1D9781BC" w:rsidR="00923B28" w:rsidRPr="00B22A4A" w:rsidRDefault="00923B28" w:rsidP="00923B28">
                            <w:pPr>
                              <w:pStyle w:val="Beskrivning"/>
                              <w:rPr>
                                <w:rFonts w:eastAsia="MS Gothic"/>
                                <w:bCs/>
                                <w:color w:val="000000" w:themeColor="text1"/>
                                <w:sz w:val="36"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441BE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</w:t>
                            </w:r>
                            <w:r w:rsidRPr="00EE4DC5">
                              <w:t>F</w:t>
                            </w:r>
                            <w:r w:rsidR="00CA1320">
                              <w:t>ö</w:t>
                            </w:r>
                            <w:r w:rsidRPr="00EE4DC5">
                              <w:t>r att kunna skriva kod st</w:t>
                            </w:r>
                            <w:r w:rsidR="00CA1320">
                              <w:t>ä</w:t>
                            </w:r>
                            <w:r w:rsidRPr="00EE4DC5">
                              <w:t>ller du mark</w:t>
                            </w:r>
                            <w:r w:rsidR="00CA1320">
                              <w:t>ö</w:t>
                            </w:r>
                            <w:r w:rsidRPr="00EE4DC5">
                              <w:t xml:space="preserve">ren i ett </w:t>
                            </w:r>
                            <w:r>
                              <w:t>mörkt</w:t>
                            </w:r>
                            <w:r w:rsidRPr="00EE4DC5">
                              <w:t xml:space="preserve"> f</w:t>
                            </w:r>
                            <w:r w:rsidR="00CA1320">
                              <w:t>ä</w:t>
                            </w:r>
                            <w:r w:rsidRPr="00EE4DC5">
                              <w:t>lt.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9D870" id="Textruta 74" o:spid="_x0000_s1030" type="#_x0000_t202" style="position:absolute;left:0;text-align:left;margin-left:-.15pt;margin-top:235.4pt;width:439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" stroked="f">
                <v:textbox style="mso-fit-shape-to-text:t" inset="0,0,0,0">
                  <w:txbxContent>
                    <w:p w14:paraId="7DB464E5" w14:textId="1D9781BC" w:rsidR="00923B28" w:rsidRPr="00B22A4A" w:rsidRDefault="00923B28" w:rsidP="00923B28">
                      <w:pPr>
                        <w:pStyle w:val="Beskrivning"/>
                        <w:rPr>
                          <w:rFonts w:eastAsia="MS Gothic"/>
                          <w:bCs/>
                          <w:color w:val="000000" w:themeColor="text1"/>
                          <w:sz w:val="36"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441BE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</w:t>
                      </w:r>
                      <w:r w:rsidRPr="00EE4DC5">
                        <w:t>F</w:t>
                      </w:r>
                      <w:r w:rsidR="00CA1320">
                        <w:t>ö</w:t>
                      </w:r>
                      <w:r w:rsidRPr="00EE4DC5">
                        <w:t>r att kunna skriva kod st</w:t>
                      </w:r>
                      <w:r w:rsidR="00CA1320">
                        <w:t>ä</w:t>
                      </w:r>
                      <w:r w:rsidRPr="00EE4DC5">
                        <w:t>ller du mark</w:t>
                      </w:r>
                      <w:r w:rsidR="00CA1320">
                        <w:t>ö</w:t>
                      </w:r>
                      <w:r w:rsidRPr="00EE4DC5">
                        <w:t xml:space="preserve">ren i ett </w:t>
                      </w:r>
                      <w:r>
                        <w:t>mörkt</w:t>
                      </w:r>
                      <w:r w:rsidRPr="00EE4DC5">
                        <w:t xml:space="preserve"> f</w:t>
                      </w:r>
                      <w:r w:rsidR="00CA1320">
                        <w:t>ä</w:t>
                      </w:r>
                      <w:r w:rsidRPr="00EE4DC5">
                        <w:t>lt.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23B28">
        <w:rPr>
          <w:rFonts w:eastAsia="MS Gothic"/>
        </w:rPr>
        <w:drawing>
          <wp:anchor distT="0" distB="0" distL="114300" distR="114300" simplePos="0" relativeHeight="251673600" behindDoc="0" locked="0" layoutInCell="1" allowOverlap="1" wp14:anchorId="58300330" wp14:editId="1971563D">
            <wp:simplePos x="0" y="0"/>
            <wp:positionH relativeFrom="column">
              <wp:posOffset>-1905</wp:posOffset>
            </wp:positionH>
            <wp:positionV relativeFrom="paragraph">
              <wp:posOffset>384009</wp:posOffset>
            </wp:positionV>
            <wp:extent cx="5581015" cy="2548890"/>
            <wp:effectExtent l="0" t="0" r="0" b="3810"/>
            <wp:wrapSquare wrapText="bothSides"/>
            <wp:docPr id="73" name="Bildobjek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6B1" w:rsidRPr="00F75D84">
        <w:t>Hejsan v</w:t>
      </w:r>
      <w:r w:rsidR="00CA1320">
        <w:t>ä</w:t>
      </w:r>
      <w:r w:rsidR="00BE36B1" w:rsidRPr="00F75D84">
        <w:t>rlden</w:t>
      </w:r>
      <w:bookmarkEnd w:id="10"/>
    </w:p>
    <w:p w14:paraId="0C0B4272" w14:textId="04FA90CE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Klicka i det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rsta </w:t>
      </w:r>
      <w:r w:rsidR="00923B28">
        <w:rPr>
          <w:rFonts w:eastAsia="MS Gothic"/>
        </w:rPr>
        <w:t>mörka</w:t>
      </w:r>
      <w:r w:rsidRPr="00F75D84">
        <w:rPr>
          <w:rFonts w:eastAsia="MS Gothic"/>
        </w:rPr>
        <w:t xml:space="preserve"> f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ltet. Nu kommer mark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ren blinka d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och du ska ocks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f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en ram som visuellt visar var i din notebook du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aktiv.</w:t>
      </w:r>
      <w:r w:rsidRPr="00F75D84">
        <w:rPr>
          <w:rFonts w:eastAsia="MS Gothic"/>
        </w:rPr>
        <w:br/>
        <w:t xml:space="preserve">Den kod vi ska skriva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klassisk. Vi ska 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ra minsta m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jliga program och det brukar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ut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att f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maskinen att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ga hej till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rlden - Hello </w:t>
      </w:r>
      <w:proofErr w:type="spellStart"/>
      <w:r w:rsidRPr="00F75D84">
        <w:rPr>
          <w:rFonts w:eastAsia="MS Gothic"/>
        </w:rPr>
        <w:t>world</w:t>
      </w:r>
      <w:proofErr w:type="spellEnd"/>
      <w:r w:rsidRPr="00F75D84">
        <w:rPr>
          <w:rFonts w:eastAsia="MS Gothic"/>
        </w:rPr>
        <w:t xml:space="preserve">! </w:t>
      </w:r>
    </w:p>
    <w:p w14:paraId="2700D39A" w14:textId="4813D82E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nu skriver du det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rsta programmet i den </w:t>
      </w:r>
      <w:r w:rsidR="00923B28">
        <w:rPr>
          <w:rFonts w:eastAsia="MS Gothic"/>
        </w:rPr>
        <w:t>mörka</w:t>
      </w:r>
      <w:r w:rsidRPr="00F75D84">
        <w:rPr>
          <w:rFonts w:eastAsia="MS Gothic"/>
        </w:rPr>
        <w:t xml:space="preserve"> rutan,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mligen: </w:t>
      </w:r>
    </w:p>
    <w:p w14:paraId="65C279A9" w14:textId="3F1C7D27" w:rsidR="000B2043" w:rsidRPr="00F75D84" w:rsidRDefault="000B2043" w:rsidP="00F02BFD">
      <w:pPr>
        <w:pStyle w:val="Blockcitat"/>
      </w:pPr>
      <w:proofErr w:type="gramStart"/>
      <w:r w:rsidRPr="00F75D84">
        <w:t>print(</w:t>
      </w:r>
      <w:proofErr w:type="gramEnd"/>
      <w:r w:rsidRPr="00F75D84">
        <w:t xml:space="preserve">"Hello </w:t>
      </w:r>
      <w:proofErr w:type="spellStart"/>
      <w:r w:rsidRPr="00F75D84">
        <w:t>world</w:t>
      </w:r>
      <w:proofErr w:type="spellEnd"/>
      <w:r w:rsidRPr="00F75D84">
        <w:t>!")</w:t>
      </w:r>
    </w:p>
    <w:p w14:paraId="70C22381" w14:textId="5BA02199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Du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ger 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t maskinen att printa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got, skriva ut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sk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rmen. Sen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b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rjan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en parentes, ett citationstecken (eller en rak apostrof</w:t>
      </w:r>
      <w:r w:rsidR="00B14561">
        <w:rPr>
          <w:rFonts w:eastAsia="MS Gothic"/>
        </w:rPr>
        <w:t xml:space="preserve"> går också bra</w:t>
      </w:r>
      <w:r w:rsidRPr="00F75D84">
        <w:rPr>
          <w:rFonts w:eastAsia="MS Gothic"/>
        </w:rPr>
        <w:t xml:space="preserve">), lite text, ett till citationstecken (eller rak apostrof) och en avslutande parentes. Om du tycker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sv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rt att hitta apostrof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tangentbordet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 det lika bra med citationstecknet som du hittar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proofErr w:type="spellStart"/>
      <w:r w:rsidRPr="00F75D84">
        <w:rPr>
          <w:rFonts w:eastAsia="MS Gothic"/>
        </w:rPr>
        <w:t>Shift</w:t>
      </w:r>
      <w:proofErr w:type="spellEnd"/>
      <w:r w:rsidRPr="00F75D84">
        <w:rPr>
          <w:rFonts w:eastAsia="MS Gothic"/>
        </w:rPr>
        <w:t xml:space="preserve"> + 2, det vill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ga ". </w:t>
      </w:r>
    </w:p>
    <w:p w14:paraId="62D90745" w14:textId="77235499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lastRenderedPageBreak/>
        <w:t>Det du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av denna rad med kod: </w:t>
      </w:r>
    </w:p>
    <w:p w14:paraId="743EFA16" w14:textId="1E64A232" w:rsidR="000B2043" w:rsidRPr="00F75D84" w:rsidRDefault="000B2043" w:rsidP="00075A06">
      <w:pPr>
        <w:pStyle w:val="Liststycke"/>
        <w:numPr>
          <w:ilvl w:val="0"/>
          <w:numId w:val="14"/>
        </w:numPr>
        <w:rPr>
          <w:rFonts w:eastAsia="MS Gothic"/>
        </w:rPr>
      </w:pPr>
      <w:r w:rsidRPr="00F75D84">
        <w:rPr>
          <w:rFonts w:eastAsia="MS Gothic"/>
          <w:i/>
          <w:iCs/>
        </w:rPr>
        <w:t xml:space="preserve">print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en inbyggd funktion i programmeringsspr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ket Python och dess uppgift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att hj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lpa dig skriva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got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sk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rmen. </w:t>
      </w:r>
    </w:p>
    <w:p w14:paraId="2F0D1CD9" w14:textId="7B3B37C2" w:rsidR="000B2043" w:rsidRPr="00F75D84" w:rsidRDefault="000B2043" w:rsidP="00F02BFD">
      <w:pPr>
        <w:pStyle w:val="Liststycke"/>
        <w:numPr>
          <w:ilvl w:val="0"/>
          <w:numId w:val="14"/>
        </w:numPr>
        <w:rPr>
          <w:rFonts w:eastAsia="MS Gothic"/>
        </w:rPr>
      </w:pPr>
      <w:r w:rsidRPr="00F75D84">
        <w:rPr>
          <w:rFonts w:eastAsia="MS Gothic"/>
        </w:rPr>
        <w:t>Det som</w:t>
      </w:r>
      <w:r w:rsidR="005A1DE8">
        <w:rPr>
          <w:rFonts w:eastAsia="MS Gothic"/>
        </w:rPr>
        <w:t xml:space="preserve"> finns</w:t>
      </w:r>
      <w:r w:rsidRPr="00F75D84">
        <w:rPr>
          <w:rFonts w:eastAsia="MS Gothic"/>
        </w:rPr>
        <w:t xml:space="preserve"> inom parentes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den information du vill ge </w:t>
      </w:r>
      <w:r w:rsidRPr="00F75D84">
        <w:rPr>
          <w:rFonts w:eastAsia="MS Gothic"/>
          <w:i/>
          <w:iCs/>
        </w:rPr>
        <w:t xml:space="preserve">print </w:t>
      </w:r>
      <w:r w:rsidRPr="00F75D84">
        <w:rPr>
          <w:rFonts w:eastAsia="MS Gothic"/>
        </w:rPr>
        <w:t xml:space="preserve">att jobba med. </w:t>
      </w:r>
    </w:p>
    <w:p w14:paraId="36C999F9" w14:textId="010A98FF" w:rsidR="000B2043" w:rsidRPr="00F75D84" w:rsidRDefault="000B2043" w:rsidP="00763307">
      <w:pPr>
        <w:pStyle w:val="Liststycke"/>
        <w:numPr>
          <w:ilvl w:val="0"/>
          <w:numId w:val="14"/>
        </w:numPr>
        <w:rPr>
          <w:rFonts w:eastAsia="MS Gothic"/>
        </w:rPr>
      </w:pPr>
      <w:r w:rsidRPr="00F75D84">
        <w:rPr>
          <w:rFonts w:eastAsia="MS Gothic"/>
        </w:rPr>
        <w:t xml:space="preserve">Att texten </w:t>
      </w:r>
      <w:r w:rsidRPr="00F75D84">
        <w:rPr>
          <w:rFonts w:eastAsia="MS Gothic"/>
          <w:i/>
          <w:iCs/>
        </w:rPr>
        <w:t xml:space="preserve">Hello </w:t>
      </w:r>
      <w:proofErr w:type="spellStart"/>
      <w:r w:rsidRPr="00F75D84">
        <w:rPr>
          <w:rFonts w:eastAsia="MS Gothic"/>
          <w:i/>
          <w:iCs/>
        </w:rPr>
        <w:t>world</w:t>
      </w:r>
      <w:proofErr w:type="spellEnd"/>
      <w:r w:rsidRPr="00F75D84">
        <w:rPr>
          <w:rFonts w:eastAsia="MS Gothic"/>
          <w:i/>
          <w:iCs/>
        </w:rPr>
        <w:t xml:space="preserve">! </w:t>
      </w:r>
      <w:r w:rsidRPr="00F75D84">
        <w:rPr>
          <w:rFonts w:eastAsia="MS Gothic"/>
        </w:rPr>
        <w:t xml:space="preserve">omges av citationstecken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ber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tta att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just en textstr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ng. Vi kommer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in mer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textstr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ngar och andra typer av data senare. </w:t>
      </w:r>
    </w:p>
    <w:p w14:paraId="6C6D3F14" w14:textId="2025B308" w:rsidR="000B2043" w:rsidRPr="00F75D84" w:rsidRDefault="000B2043" w:rsidP="00C23534">
      <w:pPr>
        <w:pStyle w:val="Liststycke"/>
        <w:numPr>
          <w:ilvl w:val="0"/>
          <w:numId w:val="14"/>
        </w:numPr>
        <w:rPr>
          <w:rFonts w:eastAsia="MS Gothic"/>
        </w:rPr>
      </w:pPr>
      <w:r w:rsidRPr="00F75D84">
        <w:rPr>
          <w:rFonts w:eastAsia="MS Gothic"/>
        </w:rPr>
        <w:t>Citationstecknet hittar du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tangentbordet genom att h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lla ned </w:t>
      </w:r>
      <w:proofErr w:type="spellStart"/>
      <w:r w:rsidRPr="00F75D84">
        <w:rPr>
          <w:rFonts w:eastAsia="MS Gothic"/>
        </w:rPr>
        <w:t>Shift</w:t>
      </w:r>
      <w:proofErr w:type="spellEnd"/>
      <w:r w:rsidRPr="00F75D84">
        <w:rPr>
          <w:rFonts w:eastAsia="MS Gothic"/>
        </w:rPr>
        <w:t>-tangenten och trycka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siffran 2. </w:t>
      </w:r>
    </w:p>
    <w:p w14:paraId="15941B13" w14:textId="0F8C42D1" w:rsidR="000B2043" w:rsidRPr="00F75D84" w:rsidRDefault="000B2043" w:rsidP="00A10EE0">
      <w:pPr>
        <w:pStyle w:val="Liststycke"/>
        <w:numPr>
          <w:ilvl w:val="0"/>
          <w:numId w:val="14"/>
        </w:numPr>
        <w:rPr>
          <w:rFonts w:eastAsia="MS Gothic"/>
        </w:rPr>
      </w:pPr>
      <w:r w:rsidRPr="00F75D84">
        <w:rPr>
          <w:rFonts w:eastAsia="MS Gothic"/>
        </w:rPr>
        <w:t>Det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 lika bra att anv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nda apostrof som citationstecken,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nge som du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konsekvent i ditt val. </w:t>
      </w:r>
    </w:p>
    <w:p w14:paraId="1F51D1CD" w14:textId="49305ADD" w:rsidR="00F02BFD" w:rsidRPr="00F75D84" w:rsidRDefault="00F02BFD" w:rsidP="000B2043">
      <w:pPr>
        <w:rPr>
          <w:rFonts w:eastAsia="MS Gothic"/>
          <w:b/>
        </w:rPr>
      </w:pPr>
    </w:p>
    <w:p w14:paraId="420DEAC3" w14:textId="1516C341" w:rsidR="000B2043" w:rsidRDefault="005A1DE8" w:rsidP="000B2043">
      <w:pPr>
        <w:rPr>
          <w:rFonts w:eastAsia="MS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0C31C1" wp14:editId="69C9C1F5">
                <wp:simplePos x="0" y="0"/>
                <wp:positionH relativeFrom="column">
                  <wp:posOffset>3175</wp:posOffset>
                </wp:positionH>
                <wp:positionV relativeFrom="paragraph">
                  <wp:posOffset>3898900</wp:posOffset>
                </wp:positionV>
                <wp:extent cx="5581015" cy="635"/>
                <wp:effectExtent l="0" t="0" r="0" b="12065"/>
                <wp:wrapSquare wrapText="bothSides"/>
                <wp:docPr id="76" name="Textru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71F9A" w14:textId="620F09EA" w:rsidR="005A1DE8" w:rsidRPr="006C207F" w:rsidRDefault="005A1DE8" w:rsidP="005A1DE8">
                            <w:pPr>
                              <w:pStyle w:val="Beskrivning"/>
                              <w:rPr>
                                <w:rFonts w:eastAsia="MS Gothic"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 w:rsidR="00441BE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r w:rsidRPr="003E529D">
                              <w:t>N</w:t>
                            </w:r>
                            <w:r w:rsidR="00CA1320">
                              <w:t>ä</w:t>
                            </w:r>
                            <w:r w:rsidRPr="003E529D">
                              <w:t>r du k</w:t>
                            </w:r>
                            <w:r w:rsidR="00CA1320">
                              <w:t>ö</w:t>
                            </w:r>
                            <w:r w:rsidRPr="003E529D">
                              <w:t xml:space="preserve">rt din cell och allt fungerar som det ska kommer Hello </w:t>
                            </w:r>
                            <w:proofErr w:type="spellStart"/>
                            <w:r w:rsidRPr="003E529D">
                              <w:t>world</w:t>
                            </w:r>
                            <w:proofErr w:type="spellEnd"/>
                            <w:r w:rsidRPr="003E529D">
                              <w:t xml:space="preserve">! dyka upp precis under din </w:t>
                            </w:r>
                            <w:r>
                              <w:t>mörka</w:t>
                            </w:r>
                            <w:r w:rsidRPr="003E529D">
                              <w:t xml:space="preserve"> cell.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C31C1" id="Textruta 76" o:spid="_x0000_s1031" type="#_x0000_t202" style="position:absolute;margin-left:.25pt;margin-top:307pt;width:439.4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" stroked="f">
                <v:textbox style="mso-fit-shape-to-text:t" inset="0,0,0,0">
                  <w:txbxContent>
                    <w:p w14:paraId="33B71F9A" w14:textId="620F09EA" w:rsidR="005A1DE8" w:rsidRPr="006C207F" w:rsidRDefault="005A1DE8" w:rsidP="005A1DE8">
                      <w:pPr>
                        <w:pStyle w:val="Beskrivning"/>
                        <w:rPr>
                          <w:rFonts w:eastAsia="MS Gothic"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 w:rsidR="00441BE4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r w:rsidRPr="003E529D">
                        <w:t>N</w:t>
                      </w:r>
                      <w:r w:rsidR="00CA1320">
                        <w:t>ä</w:t>
                      </w:r>
                      <w:r w:rsidRPr="003E529D">
                        <w:t>r du k</w:t>
                      </w:r>
                      <w:r w:rsidR="00CA1320">
                        <w:t>ö</w:t>
                      </w:r>
                      <w:r w:rsidRPr="003E529D">
                        <w:t xml:space="preserve">rt din cell och allt fungerar som det ska kommer Hello </w:t>
                      </w:r>
                      <w:proofErr w:type="spellStart"/>
                      <w:r w:rsidRPr="003E529D">
                        <w:t>world</w:t>
                      </w:r>
                      <w:proofErr w:type="spellEnd"/>
                      <w:r w:rsidRPr="003E529D">
                        <w:t xml:space="preserve">! dyka upp precis under din </w:t>
                      </w:r>
                      <w:r>
                        <w:t>mörka</w:t>
                      </w:r>
                      <w:r w:rsidRPr="003E529D">
                        <w:t xml:space="preserve"> cell.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1DE8">
        <w:rPr>
          <w:rFonts w:eastAsia="MS Gothic"/>
        </w:rPr>
        <w:drawing>
          <wp:anchor distT="0" distB="0" distL="114300" distR="114300" simplePos="0" relativeHeight="251676672" behindDoc="0" locked="0" layoutInCell="1" allowOverlap="1" wp14:anchorId="5830FEBD" wp14:editId="1A496B7D">
            <wp:simplePos x="0" y="0"/>
            <wp:positionH relativeFrom="column">
              <wp:posOffset>3175</wp:posOffset>
            </wp:positionH>
            <wp:positionV relativeFrom="paragraph">
              <wp:posOffset>606950</wp:posOffset>
            </wp:positionV>
            <wp:extent cx="5581015" cy="3235325"/>
            <wp:effectExtent l="0" t="0" r="0" b="3175"/>
            <wp:wrapSquare wrapText="bothSides"/>
            <wp:docPr id="75" name="Bildobjekt 75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Bildobjekt 75" descr="En bild som visar text&#10;&#10;Automatiskt genererad beskrivn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043" w:rsidRPr="00F75D84">
        <w:rPr>
          <w:rFonts w:eastAsia="MS Gothic"/>
          <w:b/>
        </w:rPr>
        <w:t>Nu kan du klicka p</w:t>
      </w:r>
      <w:r w:rsidR="00CA1320">
        <w:rPr>
          <w:rFonts w:eastAsia="MS Gothic"/>
          <w:b/>
        </w:rPr>
        <w:t>å</w:t>
      </w:r>
      <w:r w:rsidR="000B2043" w:rsidRPr="00F75D84">
        <w:rPr>
          <w:rFonts w:eastAsia="MS Gothic"/>
          <w:b/>
        </w:rPr>
        <w:t xml:space="preserve"> </w:t>
      </w:r>
      <w:r w:rsidR="00C93353">
        <w:rPr>
          <w:rFonts w:eastAsia="MS Gothic"/>
          <w:b/>
        </w:rPr>
        <w:t>Play</w:t>
      </w:r>
      <w:r w:rsidR="000B2043" w:rsidRPr="00F75D84">
        <w:rPr>
          <w:rFonts w:eastAsia="MS Gothic"/>
          <w:b/>
        </w:rPr>
        <w:t>-knappen</w:t>
      </w:r>
      <w:r w:rsidR="00C93353">
        <w:rPr>
          <w:rFonts w:eastAsia="MS Gothic"/>
          <w:b/>
        </w:rPr>
        <w:t xml:space="preserve"> i cellen v</w:t>
      </w:r>
      <w:r w:rsidR="00CA1320">
        <w:rPr>
          <w:rFonts w:eastAsia="MS Gothic"/>
          <w:b/>
        </w:rPr>
        <w:t>ä</w:t>
      </w:r>
      <w:r w:rsidR="00C93353">
        <w:rPr>
          <w:rFonts w:eastAsia="MS Gothic"/>
          <w:b/>
        </w:rPr>
        <w:t>nstra kant</w:t>
      </w:r>
      <w:r w:rsidR="000B2043" w:rsidRPr="00F75D84">
        <w:rPr>
          <w:rFonts w:eastAsia="MS Gothic"/>
          <w:b/>
        </w:rPr>
        <w:t xml:space="preserve">, eller </w:t>
      </w:r>
      <w:proofErr w:type="spellStart"/>
      <w:r w:rsidR="000B2043" w:rsidRPr="00F75D84">
        <w:rPr>
          <w:rFonts w:eastAsia="MS Gothic"/>
          <w:b/>
        </w:rPr>
        <w:t>Ctrl</w:t>
      </w:r>
      <w:proofErr w:type="spellEnd"/>
      <w:r w:rsidR="000B2043" w:rsidRPr="00F75D84">
        <w:rPr>
          <w:rFonts w:eastAsia="MS Gothic"/>
          <w:b/>
        </w:rPr>
        <w:t xml:space="preserve"> + </w:t>
      </w:r>
      <w:proofErr w:type="spellStart"/>
      <w:r w:rsidR="000B2043" w:rsidRPr="00F75D84">
        <w:rPr>
          <w:rFonts w:eastAsia="MS Gothic"/>
          <w:b/>
        </w:rPr>
        <w:t>Enter</w:t>
      </w:r>
      <w:proofErr w:type="spellEnd"/>
      <w:r w:rsidR="000B2043" w:rsidRPr="00F75D84">
        <w:rPr>
          <w:rFonts w:eastAsia="MS Gothic"/>
          <w:b/>
        </w:rPr>
        <w:t xml:space="preserve"> p</w:t>
      </w:r>
      <w:r w:rsidR="00CA1320">
        <w:rPr>
          <w:rFonts w:eastAsia="MS Gothic"/>
          <w:b/>
        </w:rPr>
        <w:t>å</w:t>
      </w:r>
      <w:r w:rsidR="000B2043" w:rsidRPr="00F75D84">
        <w:rPr>
          <w:rFonts w:eastAsia="MS Gothic"/>
          <w:b/>
        </w:rPr>
        <w:t xml:space="preserve"> tangentbordet, f</w:t>
      </w:r>
      <w:r w:rsidR="00CA1320">
        <w:rPr>
          <w:rFonts w:eastAsia="MS Gothic"/>
          <w:b/>
        </w:rPr>
        <w:t>ö</w:t>
      </w:r>
      <w:r w:rsidR="000B2043" w:rsidRPr="00F75D84">
        <w:rPr>
          <w:rFonts w:eastAsia="MS Gothic"/>
          <w:b/>
        </w:rPr>
        <w:t>r att k</w:t>
      </w:r>
      <w:r w:rsidR="00CA1320">
        <w:rPr>
          <w:rFonts w:eastAsia="MS Gothic"/>
          <w:b/>
        </w:rPr>
        <w:t>ö</w:t>
      </w:r>
      <w:r w:rsidR="000B2043" w:rsidRPr="00F75D84">
        <w:rPr>
          <w:rFonts w:eastAsia="MS Gothic"/>
          <w:b/>
        </w:rPr>
        <w:t xml:space="preserve">ra denna cell med programmeringskod. </w:t>
      </w:r>
      <w:r w:rsidR="000B2043" w:rsidRPr="00F75D84">
        <w:rPr>
          <w:rFonts w:eastAsia="MS Gothic"/>
        </w:rPr>
        <w:t>Vad h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nde? Om du skrev r</w:t>
      </w:r>
      <w:r w:rsidR="00CA1320">
        <w:rPr>
          <w:rFonts w:eastAsia="MS Gothic"/>
        </w:rPr>
        <w:t>ä</w:t>
      </w:r>
      <w:r w:rsidR="000B2043" w:rsidRPr="00F75D84">
        <w:rPr>
          <w:rFonts w:eastAsia="MS Gothic"/>
        </w:rPr>
        <w:t>tt s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 skrevs texten </w:t>
      </w:r>
      <w:r w:rsidR="000B2043" w:rsidRPr="00F75D84">
        <w:rPr>
          <w:rFonts w:eastAsia="MS Gothic"/>
          <w:i/>
          <w:iCs/>
        </w:rPr>
        <w:t xml:space="preserve">Hello </w:t>
      </w:r>
      <w:proofErr w:type="spellStart"/>
      <w:r w:rsidR="000B2043" w:rsidRPr="00F75D84">
        <w:rPr>
          <w:rFonts w:eastAsia="MS Gothic"/>
          <w:i/>
          <w:iCs/>
        </w:rPr>
        <w:t>world</w:t>
      </w:r>
      <w:proofErr w:type="spellEnd"/>
      <w:r w:rsidR="000B2043" w:rsidRPr="00F75D84">
        <w:rPr>
          <w:rFonts w:eastAsia="MS Gothic"/>
          <w:i/>
          <w:iCs/>
        </w:rPr>
        <w:t xml:space="preserve">! </w:t>
      </w:r>
      <w:r w:rsidR="000B2043" w:rsidRPr="00F75D84">
        <w:rPr>
          <w:rFonts w:eastAsia="MS Gothic"/>
        </w:rPr>
        <w:t>ut precis under din gr</w:t>
      </w:r>
      <w:r w:rsidR="00CA1320">
        <w:rPr>
          <w:rFonts w:eastAsia="MS Gothic"/>
        </w:rPr>
        <w:t>å</w:t>
      </w:r>
      <w:r w:rsidR="000B2043" w:rsidRPr="00F75D84">
        <w:rPr>
          <w:rFonts w:eastAsia="MS Gothic"/>
        </w:rPr>
        <w:t xml:space="preserve">a ruta. Se nedan bild. </w:t>
      </w:r>
    </w:p>
    <w:p w14:paraId="4FA8E70E" w14:textId="2821B1A0" w:rsidR="000B2043" w:rsidRDefault="000B2043" w:rsidP="005A1DE8">
      <w:pPr>
        <w:spacing w:after="0" w:line="240" w:lineRule="auto"/>
        <w:rPr>
          <w:rFonts w:eastAsia="MS Gothic"/>
        </w:rPr>
      </w:pPr>
      <w:r w:rsidRPr="00F75D84">
        <w:rPr>
          <w:rFonts w:eastAsia="MS Gothic"/>
        </w:rPr>
        <w:t>Om du inte skrev 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 eller annat fel intr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ffade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kommer det st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ett felmeddelande direkt under den gr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rutan. Dessa felmeddelanden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mer eller mindre kryptiska, men om man inte direkt listar ut vad man ska 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tg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rda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det vanligaste att man kopierar felmeddelandet och googlar efter det. Ofta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webbplatsen StackOverflow.com man hittar svaret. Det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vad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nga utvecklare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gger sin tid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- att fels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ka. </w:t>
      </w:r>
    </w:p>
    <w:p w14:paraId="12E9FF84" w14:textId="77777777" w:rsidR="005A1DE8" w:rsidRDefault="005A1DE8" w:rsidP="005A1DE8">
      <w:pPr>
        <w:keepNext/>
        <w:spacing w:after="0" w:line="240" w:lineRule="auto"/>
      </w:pPr>
      <w:r w:rsidRPr="005A1DE8">
        <w:lastRenderedPageBreak/>
        <w:drawing>
          <wp:inline distT="0" distB="0" distL="0" distR="0" wp14:anchorId="35B86BD2" wp14:editId="2E1BBA05">
            <wp:extent cx="5581015" cy="3313430"/>
            <wp:effectExtent l="0" t="0" r="0" b="1270"/>
            <wp:docPr id="77" name="Bildobjekt 77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Bildobjekt 77" descr="En bild som visar text&#10;&#10;Automatiskt genererad beskrivn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4A30" w14:textId="407377ED" w:rsidR="005A1DE8" w:rsidRPr="005A1DE8" w:rsidRDefault="005A1DE8" w:rsidP="005A1DE8">
      <w:pPr>
        <w:pStyle w:val="Beskrivning"/>
      </w:pPr>
      <w:r>
        <w:t xml:space="preserve">Figur </w:t>
      </w:r>
      <w:fldSimple w:instr=" SEQ Figur \* ARABIC ">
        <w:r w:rsidR="00441BE4">
          <w:rPr>
            <w:noProof/>
          </w:rPr>
          <w:t>8</w:t>
        </w:r>
      </w:fldSimple>
      <w:r>
        <w:t xml:space="preserve">: </w:t>
      </w:r>
      <w:r w:rsidRPr="00A47C4D">
        <w:t>Exempel p</w:t>
      </w:r>
      <w:r w:rsidR="00CA1320">
        <w:t>å</w:t>
      </w:r>
      <w:r w:rsidRPr="00A47C4D">
        <w:t xml:space="preserve"> felmeddelande. Det finns en liten </w:t>
      </w:r>
      <w:proofErr w:type="spellStart"/>
      <w:r w:rsidRPr="00A47C4D">
        <w:t>upp</w:t>
      </w:r>
      <w:r w:rsidR="00CA1320">
        <w:t>å</w:t>
      </w:r>
      <w:r w:rsidRPr="00A47C4D">
        <w:t>tpil</w:t>
      </w:r>
      <w:proofErr w:type="spellEnd"/>
      <w:r w:rsidRPr="00A47C4D">
        <w:t xml:space="preserve"> som markerar var den gick bet p</w:t>
      </w:r>
      <w:r w:rsidR="00CA1320">
        <w:t>å</w:t>
      </w:r>
      <w:r w:rsidRPr="00A47C4D">
        <w:t xml:space="preserve"> din kod. Felet h</w:t>
      </w:r>
      <w:r w:rsidR="00CA1320">
        <w:t>ä</w:t>
      </w:r>
      <w:r w:rsidRPr="00A47C4D">
        <w:t xml:space="preserve">r </w:t>
      </w:r>
      <w:r w:rsidR="00CA1320">
        <w:t>ä</w:t>
      </w:r>
      <w:r w:rsidRPr="00A47C4D">
        <w:t>r att det saknas en avslutande apostrof innan den avslutande parentesen.</w:t>
      </w:r>
    </w:p>
    <w:p w14:paraId="3D31701A" w14:textId="3481EEC3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Det finns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nga olika sorters fel och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en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verkurs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denna sj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lvstudie, men i ovanst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ende exempel anges </w:t>
      </w:r>
      <w:proofErr w:type="spellStart"/>
      <w:r w:rsidRPr="00F75D84">
        <w:rPr>
          <w:rFonts w:eastAsia="MS Gothic"/>
          <w:i/>
          <w:iCs/>
        </w:rPr>
        <w:t>SyntaxError</w:t>
      </w:r>
      <w:proofErr w:type="spellEnd"/>
      <w:r w:rsidRPr="00F75D84">
        <w:rPr>
          <w:rFonts w:eastAsia="MS Gothic"/>
        </w:rPr>
        <w:t>. Det inneb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att man gjort ett fel i hur man skrev programmeringsspr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ket. I det ovanst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ende exemplet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ntas man ha en avslutande apostrof innan en avslutande parentes. D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klagar den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felaktig syntax. </w:t>
      </w:r>
    </w:p>
    <w:p w14:paraId="2CA6579C" w14:textId="50300932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man 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ttat eventuella fel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bara att 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ra cellen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nytt och se hur det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r. Detta kallas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</w:t>
      </w:r>
      <w:proofErr w:type="gramStart"/>
      <w:r w:rsidRPr="00C24617">
        <w:rPr>
          <w:rFonts w:eastAsia="MS Gothic"/>
          <w:i/>
          <w:iCs/>
        </w:rPr>
        <w:t>trial and</w:t>
      </w:r>
      <w:proofErr w:type="gramEnd"/>
      <w:r w:rsidRPr="00C24617">
        <w:rPr>
          <w:rFonts w:eastAsia="MS Gothic"/>
          <w:i/>
          <w:iCs/>
        </w:rPr>
        <w:t xml:space="preserve"> </w:t>
      </w:r>
      <w:proofErr w:type="spellStart"/>
      <w:r w:rsidRPr="00C24617">
        <w:rPr>
          <w:rFonts w:eastAsia="MS Gothic"/>
          <w:i/>
          <w:iCs/>
        </w:rPr>
        <w:t>error</w:t>
      </w:r>
      <w:proofErr w:type="spellEnd"/>
      <w:r w:rsidRPr="00F75D84">
        <w:rPr>
          <w:rFonts w:eastAsia="MS Gothic"/>
        </w:rPr>
        <w:t>, man testar sig fram med saker man inte vet exakt hur man l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ser. </w:t>
      </w:r>
    </w:p>
    <w:p w14:paraId="047BBE10" w14:textId="057C2AEF" w:rsidR="000B2043" w:rsidRPr="00F75D84" w:rsidRDefault="000B2043" w:rsidP="00406AA7">
      <w:pPr>
        <w:pStyle w:val="Rubrik3"/>
      </w:pPr>
      <w:bookmarkStart w:id="11" w:name="_Toc108106089"/>
      <w:r w:rsidRPr="00F75D84">
        <w:t>1.2 Operatorer</w:t>
      </w:r>
      <w:bookmarkEnd w:id="11"/>
      <w:r w:rsidRPr="00F75D84">
        <w:t xml:space="preserve"> </w:t>
      </w:r>
    </w:p>
    <w:p w14:paraId="1A371CBE" w14:textId="0A4EAC48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Operator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ett fint ord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de olika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tten att ber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kna saker, som addition, subtraktion, division, med mera. Ofta menar man dock lite mer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 det vi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rt oss under grundskolans matematik. Ett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dant exempel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hur man sammanfogar </w:t>
      </w:r>
      <w:r w:rsidR="003D2F75" w:rsidRPr="00F75D84">
        <w:rPr>
          <w:rFonts w:eastAsia="MS Gothic"/>
        </w:rPr>
        <w:t>tv</w:t>
      </w:r>
      <w:r w:rsidR="003D2F75">
        <w:rPr>
          <w:rFonts w:eastAsia="MS Gothic"/>
        </w:rPr>
        <w:t>å</w:t>
      </w:r>
      <w:r w:rsidRPr="00F75D84">
        <w:rPr>
          <w:rFonts w:eastAsia="MS Gothic"/>
        </w:rPr>
        <w:t xml:space="preserve"> textstr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ngar,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kallad </w:t>
      </w:r>
      <w:proofErr w:type="spellStart"/>
      <w:r w:rsidRPr="00F75D84">
        <w:rPr>
          <w:rFonts w:eastAsia="MS Gothic"/>
        </w:rPr>
        <w:t>konkatenering</w:t>
      </w:r>
      <w:proofErr w:type="spellEnd"/>
      <w:r w:rsidRPr="00F75D84">
        <w:rPr>
          <w:rFonts w:eastAsia="MS Gothic"/>
        </w:rPr>
        <w:t xml:space="preserve">. </w:t>
      </w:r>
    </w:p>
    <w:p w14:paraId="4F566FF3" w14:textId="4E1DFC5C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kommer lite ber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kningar med hj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lp av operatorer. Vi ber maskinen 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kna ut 1 + 3, men ocks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jobbigare ber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kning vi helst slipper 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ra utan en dators hj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lp. Raderna som b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rjar med en </w:t>
      </w:r>
      <w:proofErr w:type="spellStart"/>
      <w:r w:rsidRPr="00F75D84">
        <w:rPr>
          <w:rFonts w:eastAsia="MS Gothic"/>
        </w:rPr>
        <w:t>hashtag</w:t>
      </w:r>
      <w:proofErr w:type="spellEnd"/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en kommentar, det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ver du inte skriva men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ett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 att 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ra anteckningar i sin kod. Kommentarer anv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nds ofta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detta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rklara den kod som sedan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ljer. </w:t>
      </w:r>
    </w:p>
    <w:p w14:paraId="2429DC6E" w14:textId="77777777" w:rsidR="00CE6608" w:rsidRPr="00F75D84" w:rsidRDefault="000B2043" w:rsidP="00CE6608">
      <w:pPr>
        <w:pStyle w:val="Blockcitat"/>
      </w:pPr>
      <w:r w:rsidRPr="00F75D84">
        <w:t xml:space="preserve"># skriv ut summan av en addition </w:t>
      </w:r>
    </w:p>
    <w:p w14:paraId="4211AFB1" w14:textId="491E22CD" w:rsidR="000B2043" w:rsidRPr="00F75D84" w:rsidRDefault="000B2043" w:rsidP="00CE6608">
      <w:pPr>
        <w:pStyle w:val="Blockcitat"/>
      </w:pPr>
      <w:proofErr w:type="gramStart"/>
      <w:r w:rsidRPr="00F75D84">
        <w:t>print(</w:t>
      </w:r>
      <w:proofErr w:type="gramEnd"/>
      <w:r w:rsidRPr="00F75D84">
        <w:t xml:space="preserve">1+3) </w:t>
      </w:r>
    </w:p>
    <w:p w14:paraId="3B9676DE" w14:textId="77777777" w:rsidR="00CE6608" w:rsidRPr="00F75D84" w:rsidRDefault="00CE6608" w:rsidP="00CE6608">
      <w:pPr>
        <w:pStyle w:val="Blockcitat"/>
      </w:pPr>
    </w:p>
    <w:p w14:paraId="3B8E0127" w14:textId="7E6484BC" w:rsidR="000B2043" w:rsidRPr="00F75D84" w:rsidRDefault="000B2043" w:rsidP="00CE6608">
      <w:pPr>
        <w:pStyle w:val="Blockcitat"/>
      </w:pPr>
      <w:r w:rsidRPr="00F75D84">
        <w:t xml:space="preserve"># en multiplikation som </w:t>
      </w:r>
      <w:r w:rsidR="00CA1320">
        <w:t>ä</w:t>
      </w:r>
      <w:r w:rsidRPr="00F75D84">
        <w:t>r dryg i huvudr</w:t>
      </w:r>
      <w:r w:rsidR="00CA1320">
        <w:t>ä</w:t>
      </w:r>
      <w:r w:rsidRPr="00F75D84">
        <w:t xml:space="preserve">kning </w:t>
      </w:r>
      <w:proofErr w:type="gramStart"/>
      <w:r w:rsidRPr="00F75D84">
        <w:t>print(</w:t>
      </w:r>
      <w:proofErr w:type="gramEnd"/>
      <w:r w:rsidRPr="00F75D84">
        <w:t xml:space="preserve">78324687324676*12321) </w:t>
      </w:r>
    </w:p>
    <w:p w14:paraId="3972F1A8" w14:textId="77777777" w:rsidR="00CE6608" w:rsidRPr="00F75D84" w:rsidRDefault="00CE6608" w:rsidP="00CE6608">
      <w:pPr>
        <w:pStyle w:val="Blockcitat"/>
      </w:pPr>
    </w:p>
    <w:p w14:paraId="5F994B84" w14:textId="77777777" w:rsidR="00CE6608" w:rsidRPr="00F75D84" w:rsidRDefault="000B2043" w:rsidP="00CE6608">
      <w:pPr>
        <w:pStyle w:val="Blockcitat"/>
      </w:pPr>
      <w:r w:rsidRPr="00F75D84">
        <w:t xml:space="preserve"># division </w:t>
      </w:r>
    </w:p>
    <w:p w14:paraId="51CF0591" w14:textId="09AD7CCC" w:rsidR="000B2043" w:rsidRPr="00F75D84" w:rsidRDefault="000B2043" w:rsidP="00CE6608">
      <w:pPr>
        <w:pStyle w:val="Blockcitat"/>
      </w:pPr>
      <w:proofErr w:type="gramStart"/>
      <w:r w:rsidRPr="00F75D84">
        <w:t>print(</w:t>
      </w:r>
      <w:proofErr w:type="gramEnd"/>
      <w:r w:rsidRPr="00F75D84">
        <w:t xml:space="preserve">1/3) </w:t>
      </w:r>
    </w:p>
    <w:p w14:paraId="7F13D880" w14:textId="77777777" w:rsidR="00CE6608" w:rsidRPr="00F75D84" w:rsidRDefault="00CE6608" w:rsidP="00CE6608">
      <w:pPr>
        <w:pStyle w:val="Blockcitat"/>
      </w:pPr>
    </w:p>
    <w:p w14:paraId="512F1F58" w14:textId="34520B85" w:rsidR="00CE6608" w:rsidRPr="00F75D84" w:rsidRDefault="000B2043" w:rsidP="00CE6608">
      <w:pPr>
        <w:pStyle w:val="Blockcitat"/>
      </w:pPr>
      <w:r w:rsidRPr="00F75D84">
        <w:t># sammanfoga text, s</w:t>
      </w:r>
      <w:r w:rsidR="00CA1320">
        <w:t>å</w:t>
      </w:r>
      <w:r w:rsidRPr="00F75D84">
        <w:t xml:space="preserve"> kallad </w:t>
      </w:r>
      <w:proofErr w:type="spellStart"/>
      <w:r w:rsidRPr="00F75D84">
        <w:t>konkatenering</w:t>
      </w:r>
      <w:proofErr w:type="spellEnd"/>
      <w:r w:rsidRPr="00F75D84">
        <w:t xml:space="preserve"> </w:t>
      </w:r>
    </w:p>
    <w:p w14:paraId="0E1561B2" w14:textId="3765A31B" w:rsidR="000B2043" w:rsidRPr="00F75D84" w:rsidRDefault="000B2043" w:rsidP="00CE6608">
      <w:pPr>
        <w:pStyle w:val="Blockcitat"/>
      </w:pPr>
      <w:proofErr w:type="gramStart"/>
      <w:r w:rsidRPr="00F75D84">
        <w:lastRenderedPageBreak/>
        <w:t>print(</w:t>
      </w:r>
      <w:proofErr w:type="gramEnd"/>
      <w:r w:rsidRPr="00F75D84">
        <w:t>"Hello" + "</w:t>
      </w:r>
      <w:proofErr w:type="spellStart"/>
      <w:r w:rsidRPr="00F75D84">
        <w:t>world</w:t>
      </w:r>
      <w:proofErr w:type="spellEnd"/>
      <w:r w:rsidRPr="00F75D84">
        <w:t xml:space="preserve">" + "!") </w:t>
      </w:r>
    </w:p>
    <w:p w14:paraId="6551B138" w14:textId="559180F7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Vi har tre matematiska exempel; addition, multiplikation, division. Vi avslutar med </w:t>
      </w:r>
      <w:proofErr w:type="spellStart"/>
      <w:r w:rsidRPr="00F75D84">
        <w:rPr>
          <w:rFonts w:eastAsia="MS Gothic"/>
        </w:rPr>
        <w:t>konkatenering</w:t>
      </w:r>
      <w:proofErr w:type="spellEnd"/>
      <w:r w:rsidRPr="00F75D84">
        <w:rPr>
          <w:rFonts w:eastAsia="MS Gothic"/>
        </w:rPr>
        <w:t>,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att addera textstr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ngar vilket ger en l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ng textstr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ng. </w:t>
      </w:r>
    </w:p>
    <w:p w14:paraId="0A089D18" w14:textId="77777777" w:rsidR="000B2043" w:rsidRPr="00F75D84" w:rsidRDefault="000B2043" w:rsidP="00406AA7">
      <w:pPr>
        <w:pStyle w:val="Rubrik3"/>
      </w:pPr>
      <w:bookmarkStart w:id="12" w:name="_Toc108106090"/>
      <w:r w:rsidRPr="00F75D84">
        <w:t>1.3 Variabler</w:t>
      </w:r>
      <w:bookmarkEnd w:id="12"/>
      <w:r w:rsidRPr="00F75D84">
        <w:t xml:space="preserve"> </w:t>
      </w:r>
    </w:p>
    <w:p w14:paraId="077F5CD7" w14:textId="2D20E52C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tillf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lligt spara information kan man anv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nda variabler.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som namngivna beh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llare du kan stoppa ner lite allt m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jligt</w:t>
      </w:r>
      <w:r w:rsidR="009F5608">
        <w:rPr>
          <w:rFonts w:eastAsia="MS Gothic"/>
        </w:rPr>
        <w:t xml:space="preserve"> i</w:t>
      </w:r>
      <w:r w:rsidRPr="00F75D84">
        <w:rPr>
          <w:rFonts w:eastAsia="MS Gothic"/>
        </w:rPr>
        <w:t>. 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nk dig en hink du kan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gga lite vad du vill i, det kan vara grus, vatten eller </w:t>
      </w:r>
      <w:proofErr w:type="spellStart"/>
      <w:r w:rsidRPr="00F75D84">
        <w:rPr>
          <w:rFonts w:eastAsia="MS Gothic"/>
        </w:rPr>
        <w:t>glassb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tar</w:t>
      </w:r>
      <w:proofErr w:type="spellEnd"/>
      <w:r w:rsidRPr="00F75D84">
        <w:rPr>
          <w:rFonts w:eastAsia="MS Gothic"/>
        </w:rPr>
        <w:t xml:space="preserve">. </w:t>
      </w:r>
    </w:p>
    <w:p w14:paraId="3C1963A5" w14:textId="65109719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En po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ng med variabler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att din kod blir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ttare att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sa, 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tminstone om du namnger dina variabler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ett logiskt och beskrivande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tt. </w:t>
      </w:r>
      <w:r w:rsidRPr="00F75D84">
        <w:rPr>
          <w:rFonts w:eastAsia="MS Gothic"/>
          <w:b/>
        </w:rPr>
        <w:t>Du f</w:t>
      </w:r>
      <w:r w:rsidR="00CA1320">
        <w:rPr>
          <w:rFonts w:eastAsia="MS Gothic"/>
          <w:b/>
        </w:rPr>
        <w:t>å</w:t>
      </w:r>
      <w:r w:rsidRPr="00F75D84">
        <w:rPr>
          <w:rFonts w:eastAsia="MS Gothic"/>
          <w:b/>
        </w:rPr>
        <w:t>r allts</w:t>
      </w:r>
      <w:r w:rsidR="00CA1320">
        <w:rPr>
          <w:rFonts w:eastAsia="MS Gothic"/>
          <w:b/>
        </w:rPr>
        <w:t>å</w:t>
      </w:r>
      <w:r w:rsidRPr="00F75D84">
        <w:rPr>
          <w:rFonts w:eastAsia="MS Gothic"/>
          <w:b/>
        </w:rPr>
        <w:t xml:space="preserve"> namnge dina variabler n</w:t>
      </w:r>
      <w:r w:rsidR="00CA1320">
        <w:rPr>
          <w:rFonts w:eastAsia="MS Gothic"/>
          <w:b/>
        </w:rPr>
        <w:t>ä</w:t>
      </w:r>
      <w:r w:rsidRPr="00F75D84">
        <w:rPr>
          <w:rFonts w:eastAsia="MS Gothic"/>
          <w:b/>
        </w:rPr>
        <w:t>stan hur du vill, men det finns krav som att de inte kan inneh</w:t>
      </w:r>
      <w:r w:rsidR="00CA1320">
        <w:rPr>
          <w:rFonts w:eastAsia="MS Gothic"/>
          <w:b/>
        </w:rPr>
        <w:t>å</w:t>
      </w:r>
      <w:r w:rsidRPr="00F75D84">
        <w:rPr>
          <w:rFonts w:eastAsia="MS Gothic"/>
          <w:b/>
        </w:rPr>
        <w:t>lla mellanslag, specialtecken och kan inte b</w:t>
      </w:r>
      <w:r w:rsidR="00CA1320">
        <w:rPr>
          <w:rFonts w:eastAsia="MS Gothic"/>
          <w:b/>
        </w:rPr>
        <w:t>ö</w:t>
      </w:r>
      <w:r w:rsidRPr="00F75D84">
        <w:rPr>
          <w:rFonts w:eastAsia="MS Gothic"/>
          <w:b/>
        </w:rPr>
        <w:t xml:space="preserve">rja med en siffra. </w:t>
      </w:r>
    </w:p>
    <w:p w14:paraId="35108BFB" w14:textId="2EAAB11C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Det tredje kodexemplet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 ut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att 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kna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omkretsen av en rektangel. Notera att vi inte skriver ut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ttenheten efter respektive siffra, om vi skrev </w:t>
      </w:r>
      <w:r w:rsidRPr="00F75D84">
        <w:rPr>
          <w:rFonts w:eastAsia="MS Gothic"/>
          <w:i/>
          <w:iCs/>
        </w:rPr>
        <w:t xml:space="preserve">9 cm </w:t>
      </w:r>
      <w:r w:rsidRPr="00F75D84">
        <w:rPr>
          <w:rFonts w:eastAsia="MS Gothic"/>
        </w:rPr>
        <w:t>skulle datorn inte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eftersom vi blandar en siffra med bokst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ver. Vi skriver </w:t>
      </w:r>
      <w:r w:rsidR="008B1ACA" w:rsidRPr="00F75D84">
        <w:rPr>
          <w:rFonts w:eastAsia="MS Gothic"/>
        </w:rPr>
        <w:t>i st</w:t>
      </w:r>
      <w:r w:rsidR="00CA1320">
        <w:rPr>
          <w:rFonts w:eastAsia="MS Gothic"/>
        </w:rPr>
        <w:t>ä</w:t>
      </w:r>
      <w:r w:rsidR="008B1ACA" w:rsidRPr="00F75D84">
        <w:rPr>
          <w:rFonts w:eastAsia="MS Gothic"/>
        </w:rPr>
        <w:t>llet</w:t>
      </w:r>
      <w:r w:rsidRPr="00F75D84">
        <w:rPr>
          <w:rFonts w:eastAsia="MS Gothic"/>
        </w:rPr>
        <w:t xml:space="preserve"> endast in siffran. </w:t>
      </w:r>
    </w:p>
    <w:p w14:paraId="57A16D1F" w14:textId="77777777" w:rsidR="00167ABB" w:rsidRPr="00F75D84" w:rsidRDefault="000B2043" w:rsidP="00167ABB">
      <w:pPr>
        <w:pStyle w:val="Blockcitat"/>
      </w:pPr>
      <w:proofErr w:type="spellStart"/>
      <w:r w:rsidRPr="00F75D84">
        <w:t>rektangel_y</w:t>
      </w:r>
      <w:proofErr w:type="spellEnd"/>
      <w:r w:rsidRPr="00F75D84">
        <w:t xml:space="preserve"> = 9 </w:t>
      </w:r>
    </w:p>
    <w:p w14:paraId="56D6EA42" w14:textId="13FFCE7E" w:rsidR="000B2043" w:rsidRPr="00F75D84" w:rsidRDefault="000B2043" w:rsidP="00167ABB">
      <w:pPr>
        <w:pStyle w:val="Blockcitat"/>
      </w:pPr>
      <w:proofErr w:type="spellStart"/>
      <w:r w:rsidRPr="00F75D84">
        <w:t>rektangel_x</w:t>
      </w:r>
      <w:proofErr w:type="spellEnd"/>
      <w:r w:rsidRPr="00F75D84">
        <w:t xml:space="preserve"> = 7 </w:t>
      </w:r>
    </w:p>
    <w:p w14:paraId="3D918DF5" w14:textId="77777777" w:rsidR="00167ABB" w:rsidRPr="00F75D84" w:rsidRDefault="00167ABB" w:rsidP="00167ABB">
      <w:pPr>
        <w:pStyle w:val="Blockcitat"/>
      </w:pPr>
    </w:p>
    <w:p w14:paraId="48763AB0" w14:textId="7AB64568" w:rsidR="00167ABB" w:rsidRPr="00F75D84" w:rsidRDefault="000B2043" w:rsidP="00167ABB">
      <w:pPr>
        <w:pStyle w:val="Blockcitat"/>
      </w:pPr>
      <w:r w:rsidRPr="00F75D84">
        <w:t>omkrets = (</w:t>
      </w:r>
      <w:proofErr w:type="spellStart"/>
      <w:r w:rsidRPr="00F75D84">
        <w:t>rektangel_y</w:t>
      </w:r>
      <w:proofErr w:type="spellEnd"/>
      <w:r w:rsidRPr="00F75D84">
        <w:t xml:space="preserve"> * 2) + (</w:t>
      </w:r>
      <w:proofErr w:type="spellStart"/>
      <w:r w:rsidRPr="00F75D84">
        <w:t>rektangel_x</w:t>
      </w:r>
      <w:proofErr w:type="spellEnd"/>
      <w:r w:rsidRPr="00F75D84">
        <w:t xml:space="preserve"> * 2) </w:t>
      </w:r>
    </w:p>
    <w:p w14:paraId="0DE5CA29" w14:textId="341C9B15" w:rsidR="000B2043" w:rsidRPr="00F75D84" w:rsidRDefault="000B2043" w:rsidP="00167ABB">
      <w:pPr>
        <w:pStyle w:val="Blockcitat"/>
      </w:pPr>
      <w:r w:rsidRPr="00F75D84">
        <w:t xml:space="preserve">print(omkrets) </w:t>
      </w:r>
    </w:p>
    <w:p w14:paraId="01B989E3" w14:textId="2E9366F4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Om du skriver av ovanst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ende kod exakt och 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cellen ska den svara med siffran </w:t>
      </w:r>
      <w:r w:rsidRPr="00F75D84">
        <w:rPr>
          <w:rFonts w:eastAsia="MS Gothic"/>
          <w:i/>
          <w:iCs/>
        </w:rPr>
        <w:t>32</w:t>
      </w:r>
      <w:r w:rsidRPr="00F75D84">
        <w:rPr>
          <w:rFonts w:eastAsia="MS Gothic"/>
        </w:rPr>
        <w:t>. Det vill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ga omkretsen av rektangeln med sidornas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tt 9 och 7. </w:t>
      </w:r>
    </w:p>
    <w:p w14:paraId="45EB7EAA" w14:textId="78B8078C" w:rsidR="000B2043" w:rsidRPr="00F75D84" w:rsidRDefault="000B2043" w:rsidP="000B2043">
      <w:pPr>
        <w:rPr>
          <w:rFonts w:eastAsia="MS Gothic"/>
        </w:rPr>
      </w:pPr>
      <w:proofErr w:type="spellStart"/>
      <w:r w:rsidRPr="00F75D84">
        <w:rPr>
          <w:rFonts w:eastAsia="MS Gothic"/>
          <w:i/>
          <w:iCs/>
        </w:rPr>
        <w:t>rektangel_y</w:t>
      </w:r>
      <w:proofErr w:type="spellEnd"/>
      <w:r w:rsidRPr="00F75D84">
        <w:rPr>
          <w:rFonts w:eastAsia="MS Gothic"/>
          <w:i/>
          <w:iCs/>
        </w:rPr>
        <w:t xml:space="preserve"> </w:t>
      </w:r>
      <w:r w:rsidRPr="00F75D84">
        <w:rPr>
          <w:rFonts w:eastAsia="MS Gothic"/>
        </w:rPr>
        <w:t xml:space="preserve">och </w:t>
      </w:r>
      <w:proofErr w:type="spellStart"/>
      <w:r w:rsidRPr="00F75D84">
        <w:rPr>
          <w:rFonts w:eastAsia="MS Gothic"/>
          <w:i/>
          <w:iCs/>
        </w:rPr>
        <w:t>rektangel_x</w:t>
      </w:r>
      <w:proofErr w:type="spellEnd"/>
      <w:r w:rsidRPr="00F75D84">
        <w:rPr>
          <w:rFonts w:eastAsia="MS Gothic"/>
          <w:i/>
          <w:iCs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 olika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ngder som rektangelns sidor har. Om man tar sidorna multiplicerat med sig sj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lva och adderar resultaten har man f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tt rektangelns alla fyra sidor och vet hur l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ngt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runt.</w:t>
      </w:r>
      <w:r w:rsidRPr="00F75D84">
        <w:rPr>
          <w:rFonts w:eastAsia="MS Gothic"/>
        </w:rPr>
        <w:br/>
        <w:t xml:space="preserve">Samma matematikregler du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van vid, som att utr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kningar inom parentes 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rst, fungerar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du programmerar. Ibland skriver man koden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vertydlig mest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ra den mer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sbar,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ven fast parenteser inte alltid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vs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det vanligt att hitta dem i alla fall. </w:t>
      </w:r>
    </w:p>
    <w:p w14:paraId="7667183F" w14:textId="77777777" w:rsidR="000B2043" w:rsidRPr="00F75D84" w:rsidRDefault="000B2043" w:rsidP="00406AA7">
      <w:pPr>
        <w:pStyle w:val="Rubrik3"/>
      </w:pPr>
      <w:bookmarkStart w:id="13" w:name="_Toc108106091"/>
      <w:r w:rsidRPr="00F75D84">
        <w:t>1.4 Lista saker</w:t>
      </w:r>
      <w:bookmarkEnd w:id="13"/>
      <w:r w:rsidRPr="00F75D84">
        <w:t xml:space="preserve"> </w:t>
      </w:r>
    </w:p>
    <w:p w14:paraId="6C1A2D95" w14:textId="2C97EF7E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Det finns flera olika sorters listor inom programmering. De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specialiserade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olika anv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ndningsomr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den, som att alltid vara sorterade eller kunna inneh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lla olika komplexa saker. </w:t>
      </w:r>
    </w:p>
    <w:p w14:paraId="4353A158" w14:textId="7E0548D0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Po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ngen med en lista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dock sj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lvf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rklarande, man vill lista saker. Vi b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rjar med att skapa en tom lista, sedan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gger vi till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frukter. </w:t>
      </w:r>
    </w:p>
    <w:p w14:paraId="7A617C51" w14:textId="77777777" w:rsidR="000B2043" w:rsidRPr="00F75D84" w:rsidRDefault="000B2043" w:rsidP="00F536AB">
      <w:pPr>
        <w:pStyle w:val="Blockcitat"/>
      </w:pPr>
      <w:proofErr w:type="spellStart"/>
      <w:r w:rsidRPr="00F75D84">
        <w:t>favvo_frukt</w:t>
      </w:r>
      <w:proofErr w:type="spellEnd"/>
      <w:r w:rsidRPr="00F75D84">
        <w:t xml:space="preserve"> = </w:t>
      </w:r>
      <w:proofErr w:type="gramStart"/>
      <w:r w:rsidRPr="00F75D84">
        <w:t>list(</w:t>
      </w:r>
      <w:proofErr w:type="gramEnd"/>
      <w:r w:rsidRPr="00F75D84">
        <w:t xml:space="preserve">) </w:t>
      </w:r>
    </w:p>
    <w:p w14:paraId="5E82CACF" w14:textId="77777777" w:rsidR="00F536AB" w:rsidRPr="00F75D84" w:rsidRDefault="00F536AB" w:rsidP="00F536AB">
      <w:pPr>
        <w:pStyle w:val="Blockcitat"/>
      </w:pPr>
    </w:p>
    <w:p w14:paraId="7E6C3FF5" w14:textId="15789F79" w:rsidR="00F536AB" w:rsidRPr="00F75D84" w:rsidRDefault="000B2043" w:rsidP="00F536AB">
      <w:pPr>
        <w:pStyle w:val="Blockcitat"/>
      </w:pPr>
      <w:r w:rsidRPr="00F75D84">
        <w:t># l</w:t>
      </w:r>
      <w:r w:rsidR="00CA1320">
        <w:t>ä</w:t>
      </w:r>
      <w:r w:rsidRPr="00F75D84">
        <w:t>gga till n</w:t>
      </w:r>
      <w:r w:rsidR="00CA1320">
        <w:t>å</w:t>
      </w:r>
      <w:r w:rsidRPr="00F75D84">
        <w:t xml:space="preserve">got till en lista </w:t>
      </w:r>
    </w:p>
    <w:p w14:paraId="32FD377E" w14:textId="13B0445E" w:rsidR="00F536AB" w:rsidRPr="00F75D84" w:rsidRDefault="000B2043" w:rsidP="00F536AB">
      <w:pPr>
        <w:pStyle w:val="Blockcitat"/>
      </w:pPr>
      <w:proofErr w:type="spellStart"/>
      <w:r w:rsidRPr="00F75D84">
        <w:t>favvo_</w:t>
      </w:r>
      <w:proofErr w:type="gramStart"/>
      <w:r w:rsidRPr="00F75D84">
        <w:t>frukt.append</w:t>
      </w:r>
      <w:proofErr w:type="spellEnd"/>
      <w:proofErr w:type="gramEnd"/>
      <w:r w:rsidRPr="00F75D84">
        <w:t>("</w:t>
      </w:r>
      <w:r w:rsidR="00CA1320">
        <w:t>Ä</w:t>
      </w:r>
      <w:r w:rsidRPr="00F75D84">
        <w:t>pple")</w:t>
      </w:r>
    </w:p>
    <w:p w14:paraId="51BD1AB9" w14:textId="77777777" w:rsidR="00F536AB" w:rsidRPr="00F75D84" w:rsidRDefault="000B2043" w:rsidP="00F536AB">
      <w:pPr>
        <w:pStyle w:val="Blockcitat"/>
      </w:pPr>
      <w:proofErr w:type="spellStart"/>
      <w:r w:rsidRPr="00F75D84">
        <w:t>favvo_</w:t>
      </w:r>
      <w:proofErr w:type="gramStart"/>
      <w:r w:rsidRPr="00F75D84">
        <w:t>frukt.append</w:t>
      </w:r>
      <w:proofErr w:type="spellEnd"/>
      <w:proofErr w:type="gramEnd"/>
      <w:r w:rsidRPr="00F75D84">
        <w:t>("Apelsin")</w:t>
      </w:r>
    </w:p>
    <w:p w14:paraId="08EB16FB" w14:textId="2AC7E586" w:rsidR="000B2043" w:rsidRPr="00F75D84" w:rsidRDefault="000B2043" w:rsidP="00F536AB">
      <w:pPr>
        <w:pStyle w:val="Blockcitat"/>
      </w:pPr>
      <w:r w:rsidRPr="00F75D84">
        <w:t>print(</w:t>
      </w:r>
      <w:proofErr w:type="spellStart"/>
      <w:r w:rsidRPr="00F75D84">
        <w:t>favvo_frukt</w:t>
      </w:r>
      <w:proofErr w:type="spellEnd"/>
      <w:r w:rsidRPr="00F75D84">
        <w:t xml:space="preserve">) </w:t>
      </w:r>
    </w:p>
    <w:p w14:paraId="2F38044C" w14:textId="77777777" w:rsidR="00F536AB" w:rsidRPr="00F75D84" w:rsidRDefault="00F536AB" w:rsidP="00F536AB">
      <w:pPr>
        <w:pStyle w:val="Blockcitat"/>
      </w:pPr>
    </w:p>
    <w:p w14:paraId="3DDD4FDC" w14:textId="5EB70B43" w:rsidR="000B2043" w:rsidRPr="00F75D84" w:rsidRDefault="000B2043" w:rsidP="00F536AB">
      <w:pPr>
        <w:pStyle w:val="Blockcitat"/>
      </w:pPr>
      <w:r w:rsidRPr="00F75D84">
        <w:t>print(</w:t>
      </w:r>
      <w:proofErr w:type="spellStart"/>
      <w:r w:rsidRPr="00F75D84">
        <w:t>type</w:t>
      </w:r>
      <w:proofErr w:type="spellEnd"/>
      <w:r w:rsidRPr="00F75D84">
        <w:t>(</w:t>
      </w:r>
      <w:proofErr w:type="spellStart"/>
      <w:r w:rsidRPr="00F75D84">
        <w:t>favvo_frukt</w:t>
      </w:r>
      <w:proofErr w:type="spellEnd"/>
      <w:r w:rsidRPr="00F75D84">
        <w:t xml:space="preserve">)) </w:t>
      </w:r>
    </w:p>
    <w:p w14:paraId="6E4D78FF" w14:textId="73C21A2D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lastRenderedPageBreak/>
        <w:t>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gger vi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nger till nya frukter till listan som heter </w:t>
      </w:r>
      <w:proofErr w:type="spellStart"/>
      <w:r w:rsidRPr="00F75D84">
        <w:rPr>
          <w:rFonts w:eastAsia="MS Gothic"/>
          <w:i/>
          <w:iCs/>
        </w:rPr>
        <w:t>favvo_frukt</w:t>
      </w:r>
      <w:proofErr w:type="spellEnd"/>
      <w:r w:rsidRPr="00F75D84">
        <w:rPr>
          <w:rFonts w:eastAsia="MS Gothic"/>
        </w:rPr>
        <w:t>. Sedan skriver vi ut listans inneh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ll och till sist skriver vi ut vilken datatyp som variabeln/listan </w:t>
      </w:r>
      <w:proofErr w:type="spellStart"/>
      <w:r w:rsidRPr="00F75D84">
        <w:rPr>
          <w:rFonts w:eastAsia="MS Gothic"/>
          <w:i/>
          <w:iCs/>
        </w:rPr>
        <w:t>favvo_frukt</w:t>
      </w:r>
      <w:proofErr w:type="spellEnd"/>
      <w:r w:rsidRPr="00F75D84">
        <w:rPr>
          <w:rFonts w:eastAsia="MS Gothic"/>
          <w:i/>
          <w:iCs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r. </w:t>
      </w:r>
    </w:p>
    <w:p w14:paraId="2D27B2D1" w14:textId="77777777" w:rsidR="000B2043" w:rsidRPr="00F75D84" w:rsidRDefault="000B2043" w:rsidP="00406AA7">
      <w:pPr>
        <w:pStyle w:val="Rubrik3"/>
      </w:pPr>
      <w:bookmarkStart w:id="14" w:name="_Toc108106092"/>
      <w:r w:rsidRPr="00F75D84">
        <w:t>1.5 Importera funktioner och moduler</w:t>
      </w:r>
      <w:bookmarkEnd w:id="14"/>
      <w:r w:rsidRPr="00F75D84">
        <w:t xml:space="preserve"> </w:t>
      </w:r>
    </w:p>
    <w:p w14:paraId="6703D038" w14:textId="391F657C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Programmeringsspr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k har en massa funktioner man kan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ra k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nna och ha nytta av. Dessa funktioner brukar kallas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dess standardbibliotek. Exempelvis kan man be om hj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lp med saker som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rdet Pi </w:t>
      </w:r>
      <w:proofErr w:type="gramStart"/>
      <w:r w:rsidRPr="00F75D84">
        <w:rPr>
          <w:rFonts w:eastAsia="MS Gothic"/>
        </w:rPr>
        <w:t>ist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llet</w:t>
      </w:r>
      <w:proofErr w:type="gramEnd"/>
      <w:r w:rsidRPr="00F75D84">
        <w:rPr>
          <w:rFonts w:eastAsia="MS Gothic"/>
        </w:rPr>
        <w:t xml:space="preserve">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va skriva in decimalerna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hand.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rdet av Pi finns i en modul som heter '</w:t>
      </w:r>
      <w:proofErr w:type="spellStart"/>
      <w:r w:rsidRPr="00F75D84">
        <w:rPr>
          <w:rFonts w:eastAsia="MS Gothic"/>
        </w:rPr>
        <w:t>math</w:t>
      </w:r>
      <w:proofErr w:type="spellEnd"/>
      <w:r w:rsidRPr="00F75D84">
        <w:rPr>
          <w:rFonts w:eastAsia="MS Gothic"/>
        </w:rPr>
        <w:t xml:space="preserve">',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inte konstigare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 att vi importerar </w:t>
      </w:r>
      <w:r w:rsidRPr="00F75D84">
        <w:rPr>
          <w:rFonts w:eastAsia="MS Gothic"/>
          <w:i/>
          <w:iCs/>
        </w:rPr>
        <w:t>'</w:t>
      </w:r>
      <w:proofErr w:type="spellStart"/>
      <w:r w:rsidRPr="00F75D84">
        <w:rPr>
          <w:rFonts w:eastAsia="MS Gothic"/>
          <w:i/>
          <w:iCs/>
        </w:rPr>
        <w:t>math</w:t>
      </w:r>
      <w:proofErr w:type="spellEnd"/>
      <w:r w:rsidRPr="00F75D84">
        <w:rPr>
          <w:rFonts w:eastAsia="MS Gothic"/>
          <w:i/>
          <w:iCs/>
        </w:rPr>
        <w:t>'</w:t>
      </w:r>
      <w:r w:rsidRPr="00F75D84">
        <w:rPr>
          <w:rFonts w:eastAsia="MS Gothic"/>
        </w:rPr>
        <w:t xml:space="preserve">. </w:t>
      </w:r>
    </w:p>
    <w:p w14:paraId="3BD5A366" w14:textId="77777777" w:rsidR="008B1ACA" w:rsidRDefault="000B2043" w:rsidP="00E30228">
      <w:pPr>
        <w:pStyle w:val="Blockcitat"/>
      </w:pPr>
      <w:r w:rsidRPr="00F75D84">
        <w:t xml:space="preserve">import </w:t>
      </w:r>
      <w:proofErr w:type="spellStart"/>
      <w:r w:rsidRPr="00F75D84">
        <w:t>math</w:t>
      </w:r>
      <w:proofErr w:type="spellEnd"/>
    </w:p>
    <w:p w14:paraId="7D8A7BDA" w14:textId="0047EE9C" w:rsidR="000B2043" w:rsidRPr="00F75D84" w:rsidRDefault="000B2043" w:rsidP="00E30228">
      <w:pPr>
        <w:pStyle w:val="Blockcitat"/>
      </w:pPr>
      <w:r w:rsidRPr="00F75D84">
        <w:br/>
      </w:r>
      <w:proofErr w:type="gramStart"/>
      <w:r w:rsidRPr="00F75D84">
        <w:t>print(</w:t>
      </w:r>
      <w:proofErr w:type="gramEnd"/>
      <w:r w:rsidRPr="00F75D84">
        <w:t xml:space="preserve">"Pi </w:t>
      </w:r>
      <w:r w:rsidR="00CA1320">
        <w:t>ä</w:t>
      </w:r>
      <w:r w:rsidRPr="00F75D84">
        <w:t xml:space="preserve">r", </w:t>
      </w:r>
      <w:proofErr w:type="spellStart"/>
      <w:r w:rsidRPr="00F75D84">
        <w:t>math.pi</w:t>
      </w:r>
      <w:proofErr w:type="spellEnd"/>
      <w:r w:rsidRPr="00F75D84">
        <w:t>)</w:t>
      </w:r>
    </w:p>
    <w:p w14:paraId="74DB5BAB" w14:textId="2F27B2DC" w:rsidR="00E30228" w:rsidRPr="00F75D84" w:rsidRDefault="00E30228" w:rsidP="00E30228">
      <w:pPr>
        <w:rPr>
          <w:rFonts w:eastAsia="MS Gothic"/>
        </w:rPr>
      </w:pPr>
      <w:r w:rsidRPr="00F75D84">
        <w:rPr>
          <w:rFonts w:eastAsia="MS Gothic"/>
        </w:rPr>
        <w:t xml:space="preserve">Efter att vi importerat matematik-delen av </w:t>
      </w:r>
      <w:proofErr w:type="spellStart"/>
      <w:r w:rsidRPr="00F75D84">
        <w:rPr>
          <w:rFonts w:eastAsia="MS Gothic"/>
        </w:rPr>
        <w:t>Pythons</w:t>
      </w:r>
      <w:proofErr w:type="spellEnd"/>
      <w:r w:rsidRPr="00F75D84">
        <w:rPr>
          <w:rFonts w:eastAsia="MS Gothic"/>
        </w:rPr>
        <w:t xml:space="preserve"> standardbibliotek anv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nder vi funktionen </w:t>
      </w:r>
      <w:proofErr w:type="gramStart"/>
      <w:r w:rsidRPr="00F75D84">
        <w:rPr>
          <w:rFonts w:eastAsia="MS Gothic"/>
        </w:rPr>
        <w:t>print(</w:t>
      </w:r>
      <w:proofErr w:type="gramEnd"/>
      <w:r w:rsidRPr="00F75D84">
        <w:rPr>
          <w:rFonts w:eastAsia="MS Gothic"/>
        </w:rPr>
        <w:t>)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 skriva ut texten ”</w:t>
      </w:r>
      <w:r w:rsidRPr="00F75D84">
        <w:rPr>
          <w:rFonts w:eastAsia="MS Gothic"/>
          <w:i/>
          <w:iCs/>
        </w:rPr>
        <w:t xml:space="preserve">Pi </w:t>
      </w:r>
      <w:r w:rsidR="00CA1320">
        <w:rPr>
          <w:rFonts w:eastAsia="MS Gothic"/>
          <w:i/>
          <w:iCs/>
        </w:rPr>
        <w:t>ä</w:t>
      </w:r>
      <w:r w:rsidRPr="00F75D84">
        <w:rPr>
          <w:rFonts w:eastAsia="MS Gothic"/>
          <w:i/>
          <w:iCs/>
        </w:rPr>
        <w:t>r</w:t>
      </w:r>
      <w:r w:rsidRPr="00F75D84">
        <w:rPr>
          <w:rFonts w:eastAsia="MS Gothic"/>
        </w:rPr>
        <w:t xml:space="preserve">” och sedan anropar vi </w:t>
      </w:r>
      <w:proofErr w:type="spellStart"/>
      <w:r w:rsidRPr="00F75D84">
        <w:rPr>
          <w:rFonts w:eastAsia="MS Gothic"/>
        </w:rPr>
        <w:t>math</w:t>
      </w:r>
      <w:proofErr w:type="spellEnd"/>
      <w:r w:rsidRPr="00F75D84">
        <w:rPr>
          <w:rFonts w:eastAsia="MS Gothic"/>
        </w:rPr>
        <w:t>-modulens underdel pi som d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ger oss siffror tillbaka. </w:t>
      </w:r>
    </w:p>
    <w:p w14:paraId="44BE596C" w14:textId="7E11922D" w:rsidR="000B2043" w:rsidRPr="00F75D84" w:rsidRDefault="000B2043" w:rsidP="00406AA7">
      <w:pPr>
        <w:pStyle w:val="Rubrik3"/>
      </w:pPr>
      <w:bookmarkStart w:id="15" w:name="_Toc108106093"/>
      <w:r w:rsidRPr="00F75D84">
        <w:t>1.6 If-satser</w:t>
      </w:r>
      <w:bookmarkEnd w:id="15"/>
      <w:r w:rsidRPr="00F75D84">
        <w:t xml:space="preserve"> </w:t>
      </w:r>
    </w:p>
    <w:p w14:paraId="55796E8E" w14:textId="02F80EB4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Artificiell intelligens beskylls ibland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enbart best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av en massa villkor, </w:t>
      </w:r>
      <w:proofErr w:type="spellStart"/>
      <w:r w:rsidRPr="00F75D84">
        <w:rPr>
          <w:rFonts w:eastAsia="MS Gothic"/>
        </w:rPr>
        <w:t>if</w:t>
      </w:r>
      <w:proofErr w:type="spellEnd"/>
      <w:r w:rsidRPr="00F75D84">
        <w:rPr>
          <w:rFonts w:eastAsia="MS Gothic"/>
        </w:rPr>
        <w:t>-satser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.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ska vi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tta upp villkor. Nu b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rjar vi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rma oss smarthet och inte bara ha en massa ber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kningskraft. Dock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</w:t>
      </w:r>
      <w:proofErr w:type="spellStart"/>
      <w:r w:rsidRPr="00F75D84">
        <w:rPr>
          <w:rFonts w:eastAsia="MS Gothic"/>
        </w:rPr>
        <w:t>if</w:t>
      </w:r>
      <w:proofErr w:type="spellEnd"/>
      <w:r w:rsidRPr="00F75D84">
        <w:rPr>
          <w:rFonts w:eastAsia="MS Gothic"/>
        </w:rPr>
        <w:t>-satser egentligen bara ett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tt att beskriva regler. </w:t>
      </w:r>
    </w:p>
    <w:p w14:paraId="2E933420" w14:textId="15FEF655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Men fr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gan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om du skulle kunna avsl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ja en "AI" som har miljontals f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rdiga svar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fr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gor? </w:t>
      </w:r>
    </w:p>
    <w:p w14:paraId="604370BC" w14:textId="6EF06372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Denna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vning handlar om att plocka fram aktuell information,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mligen innevarande veckodag. Eftersom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en maskin det handlar om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veckodagarna numrerade snarare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 att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ndag till s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ndag det handlar om. </w:t>
      </w:r>
    </w:p>
    <w:p w14:paraId="1648D695" w14:textId="76661D6F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Precis som med exemplet tidigare med matematik-modulen och talet Pi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drar vi nytta av modulen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datumtid och importerar datum.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st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ter du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rsta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ngen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ett indrag i koden. Antingen 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du dessa med tabbtangenten eller tre mellanslag –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viktigt att du enbart 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det ena eller andra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ttet. Datorer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kinkiga. </w:t>
      </w:r>
    </w:p>
    <w:p w14:paraId="624DBDDC" w14:textId="77777777" w:rsidR="00345EEA" w:rsidRDefault="000B2043" w:rsidP="00290B5D">
      <w:pPr>
        <w:pStyle w:val="Blockcitat"/>
      </w:pPr>
      <w:r w:rsidRPr="00F75D84">
        <w:t xml:space="preserve">from </w:t>
      </w:r>
      <w:proofErr w:type="spellStart"/>
      <w:r w:rsidRPr="00F75D84">
        <w:t>datetime</w:t>
      </w:r>
      <w:proofErr w:type="spellEnd"/>
      <w:r w:rsidRPr="00F75D84">
        <w:t xml:space="preserve"> import date</w:t>
      </w:r>
    </w:p>
    <w:p w14:paraId="614E1EA9" w14:textId="0BFC1F69" w:rsidR="00290B5D" w:rsidRPr="00F75D84" w:rsidRDefault="000B2043" w:rsidP="00290B5D">
      <w:pPr>
        <w:pStyle w:val="Blockcitat"/>
      </w:pPr>
      <w:r w:rsidRPr="00F75D84">
        <w:br/>
        <w:t xml:space="preserve">veckodag = </w:t>
      </w:r>
      <w:proofErr w:type="spellStart"/>
      <w:proofErr w:type="gramStart"/>
      <w:r w:rsidRPr="00F75D84">
        <w:t>date.weekday</w:t>
      </w:r>
      <w:proofErr w:type="spellEnd"/>
      <w:proofErr w:type="gramEnd"/>
      <w:r w:rsidRPr="00F75D84">
        <w:t>(</w:t>
      </w:r>
      <w:proofErr w:type="spellStart"/>
      <w:r w:rsidRPr="00F75D84">
        <w:t>date.today</w:t>
      </w:r>
      <w:proofErr w:type="spellEnd"/>
      <w:r w:rsidRPr="00F75D84">
        <w:t xml:space="preserve">()) </w:t>
      </w:r>
    </w:p>
    <w:p w14:paraId="193FDDE6" w14:textId="0DFBFBCA" w:rsidR="00290B5D" w:rsidRPr="00F75D84" w:rsidRDefault="000B2043" w:rsidP="00290B5D">
      <w:pPr>
        <w:pStyle w:val="Blockcitat"/>
      </w:pPr>
      <w:r w:rsidRPr="00F75D84">
        <w:t># m</w:t>
      </w:r>
      <w:r w:rsidR="00CA1320">
        <w:t>å</w:t>
      </w:r>
      <w:r w:rsidRPr="00F75D84">
        <w:t xml:space="preserve">ndag </w:t>
      </w:r>
      <w:r w:rsidR="00CA1320">
        <w:t>ä</w:t>
      </w:r>
      <w:r w:rsidRPr="00F75D84">
        <w:t xml:space="preserve">r 0, tisdag </w:t>
      </w:r>
      <w:r w:rsidR="00CA1320">
        <w:t>ä</w:t>
      </w:r>
      <w:r w:rsidRPr="00F75D84">
        <w:t>r 1 -&gt; s</w:t>
      </w:r>
      <w:r w:rsidR="00CA1320">
        <w:t>ö</w:t>
      </w:r>
      <w:r w:rsidRPr="00F75D84">
        <w:t xml:space="preserve">ndag </w:t>
      </w:r>
      <w:r w:rsidR="00CA1320">
        <w:t>ä</w:t>
      </w:r>
      <w:r w:rsidRPr="00F75D84">
        <w:t xml:space="preserve">r 6 </w:t>
      </w:r>
    </w:p>
    <w:p w14:paraId="035CD665" w14:textId="1251E85E" w:rsidR="000B2043" w:rsidRPr="00F75D84" w:rsidRDefault="000B2043" w:rsidP="00290B5D">
      <w:pPr>
        <w:pStyle w:val="Blockcitat"/>
      </w:pPr>
      <w:proofErr w:type="gramStart"/>
      <w:r w:rsidRPr="00F75D84">
        <w:t>print(</w:t>
      </w:r>
      <w:proofErr w:type="gramEnd"/>
      <w:r w:rsidRPr="00F75D84">
        <w:t>"Nummer p</w:t>
      </w:r>
      <w:r w:rsidR="00CA1320">
        <w:t>å</w:t>
      </w:r>
      <w:r w:rsidRPr="00F75D84">
        <w:t xml:space="preserve"> veckodagen", veckodag) </w:t>
      </w:r>
    </w:p>
    <w:p w14:paraId="5B33024C" w14:textId="77777777" w:rsidR="00290B5D" w:rsidRPr="00F75D84" w:rsidRDefault="00290B5D" w:rsidP="00290B5D">
      <w:pPr>
        <w:pStyle w:val="Blockcitat"/>
      </w:pPr>
    </w:p>
    <w:p w14:paraId="178B4674" w14:textId="77777777" w:rsidR="00290B5D" w:rsidRPr="00F75D84" w:rsidRDefault="000B2043" w:rsidP="00290B5D">
      <w:pPr>
        <w:pStyle w:val="Blockcitat"/>
      </w:pPr>
      <w:proofErr w:type="spellStart"/>
      <w:r w:rsidRPr="00F75D84">
        <w:t>if</w:t>
      </w:r>
      <w:proofErr w:type="spellEnd"/>
      <w:r w:rsidRPr="00F75D84">
        <w:t xml:space="preserve"> </w:t>
      </w:r>
      <w:proofErr w:type="gramStart"/>
      <w:r w:rsidRPr="00F75D84">
        <w:t>veckodag &gt;</w:t>
      </w:r>
      <w:proofErr w:type="gramEnd"/>
      <w:r w:rsidRPr="00F75D84">
        <w:t xml:space="preserve"> 4:</w:t>
      </w:r>
    </w:p>
    <w:p w14:paraId="1B998004" w14:textId="24E8DBC4" w:rsidR="000B2043" w:rsidRPr="00F75D84" w:rsidRDefault="00290B5D" w:rsidP="00290B5D">
      <w:pPr>
        <w:pStyle w:val="Blockcitat"/>
      </w:pPr>
      <w:r w:rsidRPr="00F75D84">
        <w:t xml:space="preserve">   </w:t>
      </w:r>
      <w:proofErr w:type="gramStart"/>
      <w:r w:rsidR="000B2043" w:rsidRPr="00F75D84">
        <w:t>print(</w:t>
      </w:r>
      <w:proofErr w:type="gramEnd"/>
      <w:r w:rsidR="000B2043" w:rsidRPr="00F75D84">
        <w:t xml:space="preserve">"Nu </w:t>
      </w:r>
      <w:r w:rsidR="00CA1320">
        <w:t>ä</w:t>
      </w:r>
      <w:r w:rsidR="000B2043" w:rsidRPr="00F75D84">
        <w:t xml:space="preserve">r det helg!") </w:t>
      </w:r>
    </w:p>
    <w:p w14:paraId="6AD0CA14" w14:textId="61AB99B6" w:rsidR="000B2043" w:rsidRPr="00F75D84" w:rsidRDefault="000B2043" w:rsidP="00290B5D">
      <w:pPr>
        <w:pStyle w:val="Blockcitat"/>
      </w:pPr>
      <w:proofErr w:type="spellStart"/>
      <w:r w:rsidRPr="00F75D84">
        <w:t>elif</w:t>
      </w:r>
      <w:proofErr w:type="spellEnd"/>
      <w:r w:rsidRPr="00F75D84">
        <w:t xml:space="preserve"> veckodag is 4:</w:t>
      </w:r>
      <w:r w:rsidRPr="00F75D84">
        <w:br/>
      </w:r>
      <w:r w:rsidR="00290B5D" w:rsidRPr="00F75D84">
        <w:t xml:space="preserve">   </w:t>
      </w:r>
      <w:proofErr w:type="gramStart"/>
      <w:r w:rsidRPr="00F75D84">
        <w:t>print(</w:t>
      </w:r>
      <w:proofErr w:type="gramEnd"/>
      <w:r w:rsidRPr="00F75D84">
        <w:t>"N</w:t>
      </w:r>
      <w:r w:rsidR="00CA1320">
        <w:t>ä</w:t>
      </w:r>
      <w:r w:rsidRPr="00F75D84">
        <w:t xml:space="preserve">stan helg, det </w:t>
      </w:r>
      <w:r w:rsidR="00CA1320">
        <w:t>ä</w:t>
      </w:r>
      <w:r w:rsidRPr="00F75D84">
        <w:t xml:space="preserve">r ju fredag") </w:t>
      </w:r>
    </w:p>
    <w:p w14:paraId="66E55D0C" w14:textId="18439111" w:rsidR="000B2043" w:rsidRPr="00F75D84" w:rsidRDefault="000B2043" w:rsidP="00290B5D">
      <w:pPr>
        <w:pStyle w:val="Blockcitat"/>
      </w:pPr>
      <w:proofErr w:type="spellStart"/>
      <w:r w:rsidRPr="00F75D84">
        <w:t>else</w:t>
      </w:r>
      <w:proofErr w:type="spellEnd"/>
      <w:r w:rsidRPr="00F75D84">
        <w:t>:</w:t>
      </w:r>
      <w:r w:rsidRPr="00F75D84">
        <w:br/>
      </w:r>
      <w:r w:rsidR="00290B5D" w:rsidRPr="00F75D84">
        <w:t xml:space="preserve">   </w:t>
      </w:r>
      <w:proofErr w:type="gramStart"/>
      <w:r w:rsidRPr="00F75D84">
        <w:t>print(</w:t>
      </w:r>
      <w:proofErr w:type="gramEnd"/>
      <w:r w:rsidRPr="00F75D84">
        <w:t>"</w:t>
      </w:r>
      <w:proofErr w:type="spellStart"/>
      <w:r w:rsidRPr="00F75D84">
        <w:t>Nope</w:t>
      </w:r>
      <w:proofErr w:type="spellEnd"/>
      <w:r w:rsidRPr="00F75D84">
        <w:t xml:space="preserve">, inte helg...") </w:t>
      </w:r>
    </w:p>
    <w:p w14:paraId="082F71E6" w14:textId="11C97914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Veckodagen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en siffra mellan 0 och 6. Man b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rjar (n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stan) alltid med siffran noll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g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ller data och olika sorters listningar av saker. Har maskinen du 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med svenska inst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llningar kan du 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kna med att 0 st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ndag, men risken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att 0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s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ndag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grund av “kulturella inst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llningar”, men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inget vi kommer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djupare in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r. </w:t>
      </w:r>
    </w:p>
    <w:p w14:paraId="1F31448C" w14:textId="064600DA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lastRenderedPageBreak/>
        <w:t>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vad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</w:t>
      </w:r>
      <w:proofErr w:type="spellStart"/>
      <w:r w:rsidRPr="00F75D84">
        <w:rPr>
          <w:rFonts w:eastAsia="MS Gothic"/>
        </w:rPr>
        <w:t>if</w:t>
      </w:r>
      <w:proofErr w:type="spellEnd"/>
      <w:r w:rsidRPr="00F75D84">
        <w:rPr>
          <w:rFonts w:eastAsia="MS Gothic"/>
        </w:rPr>
        <w:t>-satser vi kodat?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ger vi att om/</w:t>
      </w:r>
      <w:proofErr w:type="spellStart"/>
      <w:r w:rsidRPr="00F75D84">
        <w:rPr>
          <w:rFonts w:eastAsia="MS Gothic"/>
        </w:rPr>
        <w:t>if</w:t>
      </w:r>
      <w:proofErr w:type="spellEnd"/>
      <w:r w:rsidRPr="00F75D84">
        <w:rPr>
          <w:rFonts w:eastAsia="MS Gothic"/>
        </w:rPr>
        <w:t xml:space="preserve"> </w:t>
      </w:r>
      <w:r w:rsidRPr="00F75D84">
        <w:rPr>
          <w:rFonts w:eastAsia="MS Gothic"/>
          <w:i/>
          <w:iCs/>
        </w:rPr>
        <w:t xml:space="preserve">veckodag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mer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 fyra, d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vill vi skriva ut att “Nu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det helg!”. </w:t>
      </w:r>
      <w:proofErr w:type="spellStart"/>
      <w:r w:rsidRPr="00F75D84">
        <w:rPr>
          <w:rFonts w:eastAsia="MS Gothic"/>
          <w:i/>
          <w:iCs/>
        </w:rPr>
        <w:t>elif</w:t>
      </w:r>
      <w:proofErr w:type="spellEnd"/>
      <w:r w:rsidRPr="00F75D84">
        <w:rPr>
          <w:rFonts w:eastAsia="MS Gothic"/>
          <w:i/>
          <w:iCs/>
        </w:rPr>
        <w:t xml:space="preserve"> </w:t>
      </w:r>
      <w:r w:rsidRPr="00F75D84">
        <w:rPr>
          <w:rFonts w:eastAsia="MS Gothic"/>
        </w:rPr>
        <w:t xml:space="preserve">betyder typ “eller om” och den kollar om </w:t>
      </w:r>
      <w:r w:rsidRPr="00F75D84">
        <w:rPr>
          <w:rFonts w:eastAsia="MS Gothic"/>
          <w:i/>
          <w:iCs/>
        </w:rPr>
        <w:t xml:space="preserve">veckodag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exakt 4,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inte mer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 fyra som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reg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ende,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skriver vi ut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got annat. Siffran fyra representerar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fredag, fem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l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rdag och sex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s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ndag. </w:t>
      </w:r>
    </w:p>
    <w:p w14:paraId="401F66FB" w14:textId="16DB9D8F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If-blocket avslutas med </w:t>
      </w:r>
      <w:proofErr w:type="spellStart"/>
      <w:r w:rsidRPr="00F75D84">
        <w:rPr>
          <w:rFonts w:eastAsia="MS Gothic"/>
          <w:i/>
          <w:iCs/>
        </w:rPr>
        <w:t>else</w:t>
      </w:r>
      <w:proofErr w:type="spellEnd"/>
      <w:r w:rsidRPr="00F75D84">
        <w:rPr>
          <w:rFonts w:eastAsia="MS Gothic"/>
        </w:rPr>
        <w:t>. Man kan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ga att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landar man alltid om inget av det tidigare varit sant. Om inget av ovanst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ende </w:t>
      </w:r>
      <w:proofErr w:type="spellStart"/>
      <w:r w:rsidRPr="00F75D84">
        <w:rPr>
          <w:rFonts w:eastAsia="MS Gothic"/>
        </w:rPr>
        <w:t>if</w:t>
      </w:r>
      <w:proofErr w:type="spellEnd"/>
      <w:r w:rsidRPr="00F75D84">
        <w:rPr>
          <w:rFonts w:eastAsia="MS Gothic"/>
        </w:rPr>
        <w:t>/</w:t>
      </w:r>
      <w:proofErr w:type="spellStart"/>
      <w:r w:rsidRPr="00F75D84">
        <w:rPr>
          <w:rFonts w:eastAsia="MS Gothic"/>
        </w:rPr>
        <w:t>elif</w:t>
      </w:r>
      <w:proofErr w:type="spellEnd"/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sant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det inte helg,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ndag-torsdag. </w:t>
      </w:r>
    </w:p>
    <w:p w14:paraId="0FBE86E6" w14:textId="5DFB2F2B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Det finns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tre sammankopplade regler som 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detta kodblock dynamiskt.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 fr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gar vi om veckodagen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l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rdag eller s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ndag. Senare om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fredag. Om inget av dessa 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mmer kan vi konstatera att det varken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fredag eller helg. </w:t>
      </w:r>
    </w:p>
    <w:p w14:paraId="1B49E59F" w14:textId="645A592A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nk dig hur du skulle fr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ga en m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nniska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att lista ut vad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frukt hen har i sin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ska. </w:t>
      </w:r>
      <w:r w:rsidR="00CA1320">
        <w:rPr>
          <w:rFonts w:eastAsia="MS Gothic"/>
          <w:i/>
          <w:iCs/>
        </w:rPr>
        <w:t>Ä</w:t>
      </w:r>
      <w:r w:rsidRPr="00F75D84">
        <w:rPr>
          <w:rFonts w:eastAsia="MS Gothic"/>
          <w:i/>
          <w:iCs/>
        </w:rPr>
        <w:t>r den gr</w:t>
      </w:r>
      <w:r w:rsidR="00CA1320">
        <w:rPr>
          <w:rFonts w:eastAsia="MS Gothic"/>
          <w:i/>
          <w:iCs/>
        </w:rPr>
        <w:t>ö</w:t>
      </w:r>
      <w:r w:rsidRPr="00F75D84">
        <w:rPr>
          <w:rFonts w:eastAsia="MS Gothic"/>
          <w:i/>
          <w:iCs/>
        </w:rPr>
        <w:t xml:space="preserve">n? Ja! Ok, </w:t>
      </w:r>
      <w:r w:rsidR="00CA1320">
        <w:rPr>
          <w:rFonts w:eastAsia="MS Gothic"/>
          <w:i/>
          <w:iCs/>
        </w:rPr>
        <w:t>ä</w:t>
      </w:r>
      <w:r w:rsidRPr="00F75D84">
        <w:rPr>
          <w:rFonts w:eastAsia="MS Gothic"/>
          <w:i/>
          <w:iCs/>
        </w:rPr>
        <w:t xml:space="preserve">r den oval? Nej! Jag tror det </w:t>
      </w:r>
      <w:r w:rsidR="00CA1320">
        <w:rPr>
          <w:rFonts w:eastAsia="MS Gothic"/>
          <w:i/>
          <w:iCs/>
        </w:rPr>
        <w:t>ä</w:t>
      </w:r>
      <w:r w:rsidRPr="00F75D84">
        <w:rPr>
          <w:rFonts w:eastAsia="MS Gothic"/>
          <w:i/>
          <w:iCs/>
        </w:rPr>
        <w:t>r ett gr</w:t>
      </w:r>
      <w:r w:rsidR="00CA1320">
        <w:rPr>
          <w:rFonts w:eastAsia="MS Gothic"/>
          <w:i/>
          <w:iCs/>
        </w:rPr>
        <w:t>ö</w:t>
      </w:r>
      <w:r w:rsidRPr="00F75D84">
        <w:rPr>
          <w:rFonts w:eastAsia="MS Gothic"/>
          <w:i/>
          <w:iCs/>
        </w:rPr>
        <w:t xml:space="preserve">nt </w:t>
      </w:r>
      <w:r w:rsidR="00CA1320">
        <w:rPr>
          <w:rFonts w:eastAsia="MS Gothic"/>
          <w:i/>
          <w:iCs/>
        </w:rPr>
        <w:t>ä</w:t>
      </w:r>
      <w:r w:rsidRPr="00F75D84">
        <w:rPr>
          <w:rFonts w:eastAsia="MS Gothic"/>
          <w:i/>
          <w:iCs/>
        </w:rPr>
        <w:t xml:space="preserve">pple. </w:t>
      </w:r>
    </w:p>
    <w:p w14:paraId="3B3859CA" w14:textId="5D1C9213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Samma system kan du fundera kring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g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ller triage,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en initial bed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mning av hur illa d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ran en patient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r. Eller det enklare </w:t>
      </w:r>
      <w:proofErr w:type="spellStart"/>
      <w:r w:rsidRPr="00F75D84">
        <w:rPr>
          <w:rFonts w:eastAsia="MS Gothic"/>
        </w:rPr>
        <w:t>LABC</w:t>
      </w:r>
      <w:proofErr w:type="spellEnd"/>
      <w:r w:rsidR="001B245A" w:rsidRPr="00F75D84">
        <w:rPr>
          <w:rStyle w:val="Fotnotsreferens"/>
          <w:rFonts w:eastAsia="MS Gothic"/>
        </w:rPr>
        <w:footnoteReference w:id="7"/>
      </w:r>
      <w:r w:rsidRPr="00F75D84">
        <w:rPr>
          <w:rFonts w:eastAsia="MS Gothic"/>
        </w:rPr>
        <w:t xml:space="preserve"> (Livsfarligt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ge – Andning – Bl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dning – Chock) som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ven vi som inte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rdkunniga ska ha som st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d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prioritera vad vi unders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ker vid en krissituation.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som ett intervjumanus om du ringer 112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du hittat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gon liggandes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gatan. </w:t>
      </w:r>
    </w:p>
    <w:p w14:paraId="7BD95AE5" w14:textId="3A0D3B85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F: Har du undanr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jd eventuellt livsfarligt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ge?</w:t>
      </w:r>
      <w:r w:rsidRPr="00F75D84">
        <w:rPr>
          <w:rFonts w:eastAsia="MS Gothic"/>
        </w:rPr>
        <w:br/>
        <w:t>S: Ja, jag sl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pade personen bort fr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 bilv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gen upp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trottoaren! </w:t>
      </w:r>
      <w:r w:rsidR="00105C31">
        <w:rPr>
          <w:rFonts w:eastAsia="MS Gothic"/>
        </w:rPr>
        <w:br/>
      </w:r>
      <w:r w:rsidRPr="00F75D84">
        <w:rPr>
          <w:rFonts w:eastAsia="MS Gothic"/>
        </w:rPr>
        <w:t>F: Andas personen?</w:t>
      </w:r>
      <w:r w:rsidRPr="00F75D84">
        <w:rPr>
          <w:rFonts w:eastAsia="MS Gothic"/>
        </w:rPr>
        <w:br/>
        <w:t>S: Ja!</w:t>
      </w:r>
      <w:r w:rsidRPr="00F75D84">
        <w:rPr>
          <w:rFonts w:eastAsia="MS Gothic"/>
        </w:rPr>
        <w:br/>
        <w:t>F: Bl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der personen?</w:t>
      </w:r>
      <w:r w:rsidRPr="00F75D84">
        <w:rPr>
          <w:rFonts w:eastAsia="MS Gothic"/>
        </w:rPr>
        <w:br/>
        <w:t xml:space="preserve">S: Ja! </w:t>
      </w:r>
    </w:p>
    <w:p w14:paraId="5C80EC17" w14:textId="0B2A6BE8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I </w:t>
      </w:r>
      <w:r w:rsidR="006945F4" w:rsidRPr="00F75D84">
        <w:rPr>
          <w:rFonts w:eastAsia="MS Gothic"/>
        </w:rPr>
        <w:t>detta fall</w:t>
      </w:r>
      <w:r w:rsidRPr="00F75D84">
        <w:rPr>
          <w:rFonts w:eastAsia="MS Gothic"/>
        </w:rPr>
        <w:t xml:space="preserve"> stannar vi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bl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dningen och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r aldrig </w:t>
      </w:r>
      <w:r w:rsidRPr="00F75D84">
        <w:rPr>
          <w:rFonts w:eastAsia="MS Gothic"/>
          <w:i/>
          <w:iCs/>
        </w:rPr>
        <w:t xml:space="preserve">Chock </w:t>
      </w:r>
      <w:r w:rsidRPr="00F75D84">
        <w:rPr>
          <w:rFonts w:eastAsia="MS Gothic"/>
        </w:rPr>
        <w:t>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som </w:t>
      </w:r>
      <w:proofErr w:type="spellStart"/>
      <w:r w:rsidRPr="00F75D84">
        <w:rPr>
          <w:rFonts w:eastAsia="MS Gothic"/>
        </w:rPr>
        <w:t>LABC:s</w:t>
      </w:r>
      <w:proofErr w:type="spellEnd"/>
      <w:r w:rsidRPr="00F75D84">
        <w:rPr>
          <w:rFonts w:eastAsia="MS Gothic"/>
        </w:rPr>
        <w:t xml:space="preserve"> “algoritm”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utformad. Vi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 ta hand om bl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dningen eller 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tminstone bed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ma hur allvarlig den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innan vi kan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vidare. </w:t>
      </w:r>
    </w:p>
    <w:p w14:paraId="58EE1395" w14:textId="3CB844A8" w:rsidR="000B2043" w:rsidRPr="00F75D84" w:rsidRDefault="000B2043" w:rsidP="00406AA7">
      <w:pPr>
        <w:pStyle w:val="Rubrik3"/>
      </w:pPr>
      <w:bookmarkStart w:id="16" w:name="_Toc108106094"/>
      <w:r w:rsidRPr="00F75D84">
        <w:t xml:space="preserve">1.7 Slutligen, slingor, loopar, </w:t>
      </w:r>
      <w:r w:rsidR="006945F4" w:rsidRPr="00F75D84">
        <w:t>iterationer</w:t>
      </w:r>
      <w:r w:rsidRPr="00F75D84">
        <w:t>, k</w:t>
      </w:r>
      <w:r w:rsidR="00CA1320">
        <w:t>ä</w:t>
      </w:r>
      <w:r w:rsidRPr="00F75D84">
        <w:t>rt barn</w:t>
      </w:r>
      <w:bookmarkEnd w:id="16"/>
      <w:r w:rsidRPr="00F75D84">
        <w:t xml:space="preserve"> </w:t>
      </w:r>
    </w:p>
    <w:p w14:paraId="4072242E" w14:textId="23A0C08A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syssels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tta en maskin med lite mer jobb kan man instruera den att 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ra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got tills dess att den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rdig.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ljer ett exempel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det. </w:t>
      </w:r>
    </w:p>
    <w:p w14:paraId="75E2C582" w14:textId="704D7BC4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Vi skapar en lista med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rnamn. Den d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typen av parentes hittar du med Alt Gr intryckt och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trycker du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antingen 8 eller 9. Du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Mac anv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nder Option-knappen och 8 eller 9. 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nk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att skriva alla namn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en och samma rad, annars kommer du f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syntax </w:t>
      </w:r>
      <w:proofErr w:type="spellStart"/>
      <w:r w:rsidRPr="00F75D84">
        <w:rPr>
          <w:rFonts w:eastAsia="MS Gothic"/>
        </w:rPr>
        <w:t>error</w:t>
      </w:r>
      <w:proofErr w:type="spellEnd"/>
      <w:r w:rsidRPr="00F75D84">
        <w:rPr>
          <w:rFonts w:eastAsia="MS Gothic"/>
        </w:rPr>
        <w:t xml:space="preserve">. </w:t>
      </w:r>
    </w:p>
    <w:p w14:paraId="6F112FED" w14:textId="674E33F9" w:rsidR="001B245A" w:rsidRPr="00F75D84" w:rsidRDefault="000B2043" w:rsidP="001B245A">
      <w:pPr>
        <w:pStyle w:val="Blockcitat"/>
      </w:pPr>
      <w:r w:rsidRPr="00F75D84">
        <w:t xml:space="preserve"># en sorts loop </w:t>
      </w:r>
      <w:r w:rsidR="00CA1320">
        <w:t>ä</w:t>
      </w:r>
      <w:r w:rsidRPr="00F75D84">
        <w:t>r for-loopen, den matas med en lista av n</w:t>
      </w:r>
      <w:r w:rsidR="00CA1320">
        <w:t>å</w:t>
      </w:r>
      <w:r w:rsidRPr="00F75D84">
        <w:t>got</w:t>
      </w:r>
    </w:p>
    <w:p w14:paraId="21175E09" w14:textId="77777777" w:rsidR="001B245A" w:rsidRPr="00F75D84" w:rsidRDefault="001B245A" w:rsidP="001B245A">
      <w:pPr>
        <w:pStyle w:val="Blockcitat"/>
      </w:pPr>
    </w:p>
    <w:p w14:paraId="70068C9A" w14:textId="55D4DD69" w:rsidR="000B2043" w:rsidRPr="00F75D84" w:rsidRDefault="000B2043" w:rsidP="001B245A">
      <w:pPr>
        <w:pStyle w:val="Blockcitat"/>
      </w:pPr>
      <w:proofErr w:type="spellStart"/>
      <w:r w:rsidRPr="00F75D84">
        <w:t>lista_med_namn</w:t>
      </w:r>
      <w:proofErr w:type="spellEnd"/>
      <w:r w:rsidRPr="00F75D84">
        <w:t xml:space="preserve"> = ["Nisse", "Greta", "Magdalena", "Harald", "Lily"</w:t>
      </w:r>
      <w:r w:rsidR="000D135B" w:rsidRPr="00F75D84">
        <w:t>]</w:t>
      </w:r>
    </w:p>
    <w:p w14:paraId="72B58A80" w14:textId="77777777" w:rsidR="001B245A" w:rsidRPr="00F75D84" w:rsidRDefault="001B245A" w:rsidP="001B245A">
      <w:pPr>
        <w:pStyle w:val="Blockcitat"/>
      </w:pPr>
    </w:p>
    <w:p w14:paraId="466345D1" w14:textId="77777777" w:rsidR="001B245A" w:rsidRPr="00F75D84" w:rsidRDefault="000B2043" w:rsidP="001B245A">
      <w:pPr>
        <w:pStyle w:val="Blockcitat"/>
      </w:pPr>
      <w:r w:rsidRPr="00F75D84">
        <w:t xml:space="preserve">for namn in </w:t>
      </w:r>
      <w:proofErr w:type="spellStart"/>
      <w:r w:rsidRPr="00F75D84">
        <w:t>lista_med_namn</w:t>
      </w:r>
      <w:proofErr w:type="spellEnd"/>
      <w:r w:rsidRPr="00F75D84">
        <w:t xml:space="preserve">: </w:t>
      </w:r>
    </w:p>
    <w:p w14:paraId="670AB248" w14:textId="180D97A6" w:rsidR="000D135B" w:rsidRPr="00F75D84" w:rsidRDefault="001B245A" w:rsidP="001B245A">
      <w:pPr>
        <w:pStyle w:val="Blockcitat"/>
      </w:pPr>
      <w:r w:rsidRPr="00F75D84">
        <w:t xml:space="preserve">   </w:t>
      </w:r>
      <w:r w:rsidR="000B2043" w:rsidRPr="00F75D84">
        <w:t>print(namn)</w:t>
      </w:r>
    </w:p>
    <w:p w14:paraId="6F7F8A45" w14:textId="02A5BAD0" w:rsidR="000D135B" w:rsidRPr="00F75D84" w:rsidRDefault="000D135B" w:rsidP="000D135B">
      <w:pPr>
        <w:rPr>
          <w:rFonts w:eastAsia="MS Gothic"/>
        </w:rPr>
      </w:pPr>
      <w:r w:rsidRPr="00F75D84">
        <w:rPr>
          <w:rFonts w:eastAsia="MS Gothic"/>
        </w:rPr>
        <w:lastRenderedPageBreak/>
        <w:t xml:space="preserve">Den avslutande kodsnutten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en for-loop. Koden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lite bakv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nd. 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nk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att vi 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raden print(namn) lika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nga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nger som det finns namn i listan </w:t>
      </w:r>
      <w:proofErr w:type="spellStart"/>
      <w:r w:rsidRPr="00F75D84">
        <w:rPr>
          <w:rFonts w:eastAsia="MS Gothic"/>
          <w:i/>
          <w:iCs/>
        </w:rPr>
        <w:t>lista_med_namn</w:t>
      </w:r>
      <w:proofErr w:type="spellEnd"/>
      <w:r w:rsidRPr="00F75D84">
        <w:rPr>
          <w:rFonts w:eastAsia="MS Gothic"/>
        </w:rPr>
        <w:t xml:space="preserve">. </w:t>
      </w:r>
    </w:p>
    <w:p w14:paraId="0AE865B8" w14:textId="7CB65D76" w:rsidR="000D135B" w:rsidRPr="00F75D84" w:rsidRDefault="000D135B" w:rsidP="000D135B">
      <w:pPr>
        <w:rPr>
          <w:rFonts w:eastAsia="MS Gothic"/>
        </w:rPr>
      </w:pPr>
      <w:r w:rsidRPr="00F75D84">
        <w:rPr>
          <w:rFonts w:eastAsia="MS Gothic"/>
        </w:rPr>
        <w:t>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Pr="00F75D84">
        <w:rPr>
          <w:rFonts w:eastAsia="MS Gothic"/>
          <w:i/>
          <w:iCs/>
        </w:rPr>
        <w:t xml:space="preserve">namn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en variabel som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rsta varvet i loopen inneh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ller </w:t>
      </w:r>
      <w:r w:rsidRPr="00F75D84">
        <w:rPr>
          <w:rFonts w:eastAsia="MS Gothic"/>
          <w:i/>
          <w:iCs/>
        </w:rPr>
        <w:t>Nisse</w:t>
      </w:r>
      <w:r w:rsidRPr="00F75D84">
        <w:rPr>
          <w:rFonts w:eastAsia="MS Gothic"/>
        </w:rPr>
        <w:t>, andra 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ngen </w:t>
      </w:r>
      <w:r w:rsidRPr="00F75D84">
        <w:rPr>
          <w:rFonts w:eastAsia="MS Gothic"/>
          <w:i/>
          <w:iCs/>
        </w:rPr>
        <w:t xml:space="preserve">Greta </w:t>
      </w:r>
      <w:r w:rsidRPr="00F75D84">
        <w:rPr>
          <w:rFonts w:eastAsia="MS Gothic"/>
        </w:rPr>
        <w:t>och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vidare.</w:t>
      </w:r>
      <w:r w:rsidRPr="00F75D84">
        <w:rPr>
          <w:rFonts w:eastAsia="MS Gothic"/>
        </w:rPr>
        <w:br/>
        <w:t>Det som kommer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nda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du k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den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koden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att den skriver ut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rnamnen vart och ett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egen rad.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rst kommer </w:t>
      </w:r>
      <w:r w:rsidRPr="00F75D84">
        <w:rPr>
          <w:rFonts w:eastAsia="MS Gothic"/>
          <w:i/>
          <w:iCs/>
        </w:rPr>
        <w:t>Nisse</w:t>
      </w:r>
      <w:r w:rsidRPr="00F75D84">
        <w:rPr>
          <w:rFonts w:eastAsia="MS Gothic"/>
        </w:rPr>
        <w:t xml:space="preserve">. </w:t>
      </w:r>
    </w:p>
    <w:p w14:paraId="5C7F79F1" w14:textId="4BD08660" w:rsidR="000D135B" w:rsidRPr="00F75D84" w:rsidRDefault="000D135B" w:rsidP="000D135B">
      <w:pPr>
        <w:rPr>
          <w:rFonts w:eastAsia="MS Gothic"/>
        </w:rPr>
      </w:pPr>
      <w:r w:rsidRPr="00F75D84">
        <w:rPr>
          <w:rFonts w:eastAsia="MS Gothic"/>
        </w:rPr>
        <w:t>Det var det, nu ska vi kolla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lite </w:t>
      </w:r>
      <w:r w:rsidR="00986295">
        <w:rPr>
          <w:rFonts w:eastAsia="MS Gothic"/>
        </w:rPr>
        <w:t>maskininl</w:t>
      </w:r>
      <w:r w:rsidR="00CA1320">
        <w:rPr>
          <w:rFonts w:eastAsia="MS Gothic"/>
        </w:rPr>
        <w:t>ä</w:t>
      </w:r>
      <w:r w:rsidR="00986295">
        <w:rPr>
          <w:rFonts w:eastAsia="MS Gothic"/>
        </w:rPr>
        <w:t>rning</w:t>
      </w:r>
      <w:r w:rsidRPr="00F75D84">
        <w:rPr>
          <w:rFonts w:eastAsia="MS Gothic"/>
        </w:rPr>
        <w:t xml:space="preserve">. </w:t>
      </w:r>
    </w:p>
    <w:p w14:paraId="4ACCACD3" w14:textId="77777777" w:rsidR="000D135B" w:rsidRPr="00F75D84" w:rsidRDefault="000D135B" w:rsidP="00406AA7">
      <w:pPr>
        <w:pStyle w:val="Rubrik3"/>
      </w:pPr>
      <w:r w:rsidRPr="00F75D84">
        <w:br w:type="page"/>
      </w:r>
    </w:p>
    <w:p w14:paraId="5B5D6D5A" w14:textId="4D69F7C9" w:rsidR="000B2043" w:rsidRPr="00F75D84" w:rsidRDefault="00CA1320" w:rsidP="00406AA7">
      <w:pPr>
        <w:pStyle w:val="Rubrik3"/>
      </w:pPr>
      <w:bookmarkStart w:id="17" w:name="_Toc108106095"/>
      <w:r>
        <w:lastRenderedPageBreak/>
        <w:t>Ö</w:t>
      </w:r>
      <w:r w:rsidR="000B2043" w:rsidRPr="00F75D84">
        <w:t>vning 2: enkel</w:t>
      </w:r>
      <w:r w:rsidR="00493E0A">
        <w:t xml:space="preserve"> övervakad maskininl</w:t>
      </w:r>
      <w:r>
        <w:t>ä</w:t>
      </w:r>
      <w:r w:rsidR="00493E0A">
        <w:t>rning</w:t>
      </w:r>
      <w:bookmarkEnd w:id="17"/>
      <w:r w:rsidR="000B2043" w:rsidRPr="00F75D84">
        <w:t xml:space="preserve"> </w:t>
      </w:r>
    </w:p>
    <w:p w14:paraId="2A38F648" w14:textId="0B1C8886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Nu ska vi testa lite </w:t>
      </w:r>
      <w:r w:rsidR="00493E0A">
        <w:t>maskininl</w:t>
      </w:r>
      <w:r w:rsidR="00CA1320">
        <w:t>ä</w:t>
      </w:r>
      <w:r w:rsidR="00493E0A">
        <w:t>rning</w:t>
      </w:r>
      <w:r w:rsidRPr="00F75D84">
        <w:rPr>
          <w:rFonts w:eastAsia="MS Gothic"/>
        </w:rPr>
        <w:t>. Det blir inte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nga rader kod, men desto mer abstrakt 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nkande.</w:t>
      </w:r>
      <w:r w:rsidRPr="00F75D84">
        <w:rPr>
          <w:rFonts w:eastAsia="MS Gothic"/>
        </w:rPr>
        <w:br/>
        <w:t xml:space="preserve">Konceptet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att mata maskinen med data den ska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ra sig av. Den </w:t>
      </w:r>
      <w:proofErr w:type="gramStart"/>
      <w:r w:rsidRPr="00F75D84">
        <w:rPr>
          <w:rFonts w:eastAsia="MS Gothic"/>
        </w:rPr>
        <w:t>data maskinen</w:t>
      </w:r>
      <w:proofErr w:type="gramEnd"/>
      <w:r w:rsidRPr="00F75D84">
        <w:rPr>
          <w:rFonts w:eastAsia="MS Gothic"/>
        </w:rPr>
        <w:t xml:space="preserve"> 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nar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kommer utg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ra allt den vet om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got och vara grunden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ett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kallat beslutstr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d. Ett beslutstr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d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ett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 att sammanst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lla kunskap,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inte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mpligt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alla problem men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en begriplig b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rjan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den som vill testa </w:t>
      </w:r>
      <w:r w:rsidR="002C2DBF">
        <w:t>maskininl</w:t>
      </w:r>
      <w:r w:rsidR="00CA1320">
        <w:t>ä</w:t>
      </w:r>
      <w:r w:rsidR="002C2DBF">
        <w:t>rning</w:t>
      </w:r>
      <w:r w:rsidRPr="00F75D84">
        <w:rPr>
          <w:rFonts w:eastAsia="MS Gothic"/>
        </w:rPr>
        <w:t xml:space="preserve">. </w:t>
      </w:r>
    </w:p>
    <w:p w14:paraId="07FA2A0D" w14:textId="77777777" w:rsidR="00441BE4" w:rsidRDefault="00406AA7" w:rsidP="00441BE4">
      <w:pPr>
        <w:keepNext/>
        <w:spacing w:after="0" w:line="240" w:lineRule="auto"/>
      </w:pPr>
      <w:r w:rsidRPr="00406AA7">
        <w:fldChar w:fldCharType="begin"/>
      </w:r>
      <w:r w:rsidRPr="00406AA7">
        <w:instrText xml:space="preserve"> INCLUDEPICTURE "/var/folders/nb/1vfd1wx56m7f59nqn32_00v80000gn/T/com.microsoft.Word/WebArchiveCopyPasteTempFiles/page18image61953312" \* MERGEFORMATINET </w:instrText>
      </w:r>
      <w:r w:rsidRPr="00406AA7">
        <w:fldChar w:fldCharType="separate"/>
      </w:r>
      <w:r w:rsidRPr="00F75D84">
        <w:drawing>
          <wp:inline distT="0" distB="0" distL="0" distR="0" wp14:anchorId="59FA186F" wp14:editId="6B7E054C">
            <wp:extent cx="5575935" cy="4697730"/>
            <wp:effectExtent l="0" t="0" r="0" b="1270"/>
            <wp:docPr id="58" name="Bildobjekt 58" descr="page18image6195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page18image619533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AA7">
        <w:fldChar w:fldCharType="end"/>
      </w:r>
    </w:p>
    <w:p w14:paraId="6A883FED" w14:textId="72EF8304" w:rsidR="00406AA7" w:rsidRPr="00406AA7" w:rsidRDefault="00441BE4" w:rsidP="00441BE4">
      <w:pPr>
        <w:pStyle w:val="Beskrivning"/>
      </w:pPr>
      <w:r>
        <w:t xml:space="preserve">Figur </w:t>
      </w:r>
      <w:fldSimple w:instr=" SEQ Figur \* ARABIC ">
        <w:r>
          <w:rPr>
            <w:noProof/>
          </w:rPr>
          <w:t>9</w:t>
        </w:r>
      </w:fldSimple>
      <w:r>
        <w:t xml:space="preserve">: </w:t>
      </w:r>
      <w:r w:rsidRPr="00751B51">
        <w:t>Beslutstr</w:t>
      </w:r>
      <w:r w:rsidR="00CA1320">
        <w:t>ä</w:t>
      </w:r>
      <w:r w:rsidRPr="00751B51">
        <w:t xml:space="preserve">d </w:t>
      </w:r>
      <w:r w:rsidR="00CA1320">
        <w:t>ä</w:t>
      </w:r>
      <w:r w:rsidRPr="00751B51">
        <w:t>r nyttiga f</w:t>
      </w:r>
      <w:r w:rsidR="00CA1320">
        <w:t>ö</w:t>
      </w:r>
      <w:r w:rsidRPr="00751B51">
        <w:t xml:space="preserve">r att klassificera saker. Som ifall en viss frukt </w:t>
      </w:r>
      <w:r w:rsidR="00CA1320">
        <w:t>ä</w:t>
      </w:r>
      <w:r w:rsidRPr="00751B51">
        <w:t xml:space="preserve">r ett </w:t>
      </w:r>
      <w:r w:rsidR="00CA1320">
        <w:t>ä</w:t>
      </w:r>
      <w:r w:rsidRPr="00751B51">
        <w:t>pple eller apelsin.</w:t>
      </w:r>
    </w:p>
    <w:p w14:paraId="2E58FE9A" w14:textId="30499B13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Att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ra en maskin genom exempel och erfarenheter, </w:t>
      </w:r>
      <w:r w:rsidR="003432FE" w:rsidRPr="00F75D84">
        <w:rPr>
          <w:rFonts w:eastAsia="MS Gothic"/>
        </w:rPr>
        <w:t>i st</w:t>
      </w:r>
      <w:r w:rsidR="00CA1320">
        <w:rPr>
          <w:rFonts w:eastAsia="MS Gothic"/>
        </w:rPr>
        <w:t>ä</w:t>
      </w:r>
      <w:r w:rsidR="003432FE" w:rsidRPr="00F75D84">
        <w:rPr>
          <w:rFonts w:eastAsia="MS Gothic"/>
        </w:rPr>
        <w:t>llet</w:t>
      </w:r>
      <w:r w:rsidRPr="00F75D84">
        <w:rPr>
          <w:rFonts w:eastAsia="MS Gothic"/>
        </w:rPr>
        <w:t xml:space="preserve">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manuellt mata in regler. Detta genom</w:t>
      </w:r>
      <w:r w:rsidR="002408C6">
        <w:rPr>
          <w:rFonts w:eastAsia="MS Gothic"/>
        </w:rPr>
        <w:t xml:space="preserve"> övervakad </w:t>
      </w:r>
      <w:r w:rsidR="002408C6">
        <w:t>maskininl</w:t>
      </w:r>
      <w:r w:rsidR="00CA1320">
        <w:t>ä</w:t>
      </w:r>
      <w:r w:rsidR="002408C6">
        <w:t>rning</w:t>
      </w:r>
      <w:r w:rsidRPr="00F75D84">
        <w:rPr>
          <w:rFonts w:eastAsia="MS Gothic"/>
        </w:rPr>
        <w:t>. Maskinen ska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rutsp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om en ny frukt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en apelsin eller ett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pple baserat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tidigare erfarenheter. </w:t>
      </w:r>
    </w:p>
    <w:p w14:paraId="5C9C74A8" w14:textId="2E13D089" w:rsidR="009876A7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Nu ska vi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ppna filen som heter: </w:t>
      </w:r>
    </w:p>
    <w:p w14:paraId="272C2387" w14:textId="0C40E375" w:rsidR="000B2043" w:rsidRPr="00F75D84" w:rsidRDefault="003432FE" w:rsidP="009876A7">
      <w:pPr>
        <w:pStyle w:val="Liststycke"/>
        <w:numPr>
          <w:ilvl w:val="0"/>
          <w:numId w:val="13"/>
        </w:numPr>
        <w:rPr>
          <w:rFonts w:eastAsia="MS Gothic"/>
        </w:rPr>
      </w:pPr>
      <w:proofErr w:type="spellStart"/>
      <w:r>
        <w:rPr>
          <w:rFonts w:eastAsia="MS Gothic"/>
        </w:rPr>
        <w:t>o</w:t>
      </w:r>
      <w:r w:rsidR="002408C6">
        <w:rPr>
          <w:rFonts w:eastAsia="MS Gothic"/>
        </w:rPr>
        <w:t>vningar</w:t>
      </w:r>
      <w:proofErr w:type="spellEnd"/>
      <w:r w:rsidR="002408C6">
        <w:rPr>
          <w:rFonts w:eastAsia="MS Gothic"/>
        </w:rPr>
        <w:t>/</w:t>
      </w:r>
      <w:r w:rsidR="000B2043" w:rsidRPr="00F75D84">
        <w:rPr>
          <w:rFonts w:eastAsia="MS Gothic"/>
        </w:rPr>
        <w:t xml:space="preserve">02-supervised-machine-learning.ipynb </w:t>
      </w:r>
    </w:p>
    <w:p w14:paraId="635BB3C1" w14:textId="29B690E1" w:rsidR="000B2043" w:rsidRPr="00F75D84" w:rsidRDefault="000B2043" w:rsidP="00406AA7">
      <w:pPr>
        <w:pStyle w:val="Rubrik3"/>
      </w:pPr>
      <w:bookmarkStart w:id="18" w:name="_Toc108106096"/>
      <w:r w:rsidRPr="00F75D84">
        <w:t>2.1 Samla in tr</w:t>
      </w:r>
      <w:r w:rsidR="00CA1320">
        <w:t>ä</w:t>
      </w:r>
      <w:r w:rsidRPr="00F75D84">
        <w:t>ningsdata</w:t>
      </w:r>
      <w:bookmarkEnd w:id="18"/>
      <w:r w:rsidRPr="00F75D84">
        <w:t xml:space="preserve"> </w:t>
      </w:r>
    </w:p>
    <w:p w14:paraId="743ECB89" w14:textId="03EF48B3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Egentligen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ver du bara skriva de tre raderna som inte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</w:t>
      </w:r>
      <w:proofErr w:type="spellStart"/>
      <w:r w:rsidRPr="00F75D84">
        <w:rPr>
          <w:rFonts w:eastAsia="MS Gothic"/>
        </w:rPr>
        <w:t>bortkommenterade</w:t>
      </w:r>
      <w:proofErr w:type="spellEnd"/>
      <w:r w:rsidRPr="00F75D84">
        <w:rPr>
          <w:rFonts w:eastAsia="MS Gothic"/>
        </w:rPr>
        <w:t xml:space="preserve"> med en br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dg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rd/</w:t>
      </w:r>
      <w:proofErr w:type="spellStart"/>
      <w:r w:rsidRPr="00F75D84">
        <w:rPr>
          <w:rFonts w:eastAsia="MS Gothic"/>
        </w:rPr>
        <w:t>hashtagg</w:t>
      </w:r>
      <w:proofErr w:type="spellEnd"/>
      <w:r w:rsidRPr="00F75D84">
        <w:rPr>
          <w:rFonts w:eastAsia="MS Gothic"/>
        </w:rPr>
        <w:t xml:space="preserve"> som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rsta tecken. Kommentarerna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bara d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rklara hur vi skriver om 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ra data till nummer, vilket maskinen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ver. </w:t>
      </w:r>
    </w:p>
    <w:p w14:paraId="2813452D" w14:textId="4D140049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lastRenderedPageBreak/>
        <w:t>Strax efter koden kommer du f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respektive del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rklarad.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inte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komplicerat egentligen. </w:t>
      </w:r>
    </w:p>
    <w:p w14:paraId="16B69B7A" w14:textId="77777777" w:rsidR="008900BB" w:rsidRDefault="000B2043" w:rsidP="00413A06">
      <w:pPr>
        <w:pStyle w:val="Blockcitat"/>
      </w:pPr>
      <w:r w:rsidRPr="00F75D84">
        <w:t xml:space="preserve">from </w:t>
      </w:r>
      <w:proofErr w:type="spellStart"/>
      <w:r w:rsidRPr="00F75D84">
        <w:t>sklearn</w:t>
      </w:r>
      <w:proofErr w:type="spellEnd"/>
      <w:r w:rsidRPr="00F75D84">
        <w:t xml:space="preserve"> import </w:t>
      </w:r>
      <w:proofErr w:type="spellStart"/>
      <w:r w:rsidRPr="00F75D84">
        <w:t>tree</w:t>
      </w:r>
      <w:proofErr w:type="spellEnd"/>
      <w:r w:rsidRPr="00F75D84">
        <w:br/>
      </w:r>
    </w:p>
    <w:p w14:paraId="3ECA4294" w14:textId="7834E8A6" w:rsidR="009876A7" w:rsidRPr="00F75D84" w:rsidRDefault="000B2043" w:rsidP="00413A06">
      <w:pPr>
        <w:pStyle w:val="Blockcitat"/>
      </w:pPr>
      <w:r w:rsidRPr="00F75D84">
        <w:t xml:space="preserve"># features: vikt i gram, </w:t>
      </w:r>
      <w:proofErr w:type="gramStart"/>
      <w:r w:rsidR="009876A7" w:rsidRPr="00F75D84">
        <w:t>yta</w:t>
      </w:r>
      <w:r w:rsidRPr="00F75D84">
        <w:t>(</w:t>
      </w:r>
      <w:proofErr w:type="gramEnd"/>
      <w:r w:rsidRPr="00F75D84">
        <w:t>1 f</w:t>
      </w:r>
      <w:r w:rsidR="00CA1320">
        <w:t>ö</w:t>
      </w:r>
      <w:r w:rsidRPr="00F75D84">
        <w:t>r len, 0 f</w:t>
      </w:r>
      <w:r w:rsidR="00CA1320">
        <w:t>ö</w:t>
      </w:r>
      <w:r w:rsidRPr="00F75D84">
        <w:t>r gropig)</w:t>
      </w:r>
      <w:r w:rsidRPr="00F75D84">
        <w:br/>
        <w:t># features = [[140, "len"], [130, "len"], [150, "gropig]</w:t>
      </w:r>
      <w:r w:rsidR="00D14C4F">
        <w:t>]</w:t>
      </w:r>
    </w:p>
    <w:p w14:paraId="1D4513BD" w14:textId="77777777" w:rsidR="009876A7" w:rsidRPr="00F75D84" w:rsidRDefault="000B2043" w:rsidP="00413A06">
      <w:pPr>
        <w:pStyle w:val="Blockcitat"/>
      </w:pPr>
      <w:r w:rsidRPr="00F75D84">
        <w:t>features = [[140, 1], [130, 1], [150, 0], [170, 0]]</w:t>
      </w:r>
    </w:p>
    <w:p w14:paraId="06519350" w14:textId="15A5B639" w:rsidR="000B2043" w:rsidRPr="00F75D84" w:rsidRDefault="000B2043" w:rsidP="00413A06">
      <w:pPr>
        <w:pStyle w:val="Blockcitat"/>
      </w:pPr>
      <w:r w:rsidRPr="00F75D84">
        <w:br/>
        <w:t xml:space="preserve"># </w:t>
      </w:r>
      <w:proofErr w:type="spellStart"/>
      <w:r w:rsidRPr="00F75D84">
        <w:t>labels</w:t>
      </w:r>
      <w:proofErr w:type="spellEnd"/>
      <w:r w:rsidRPr="00F75D84">
        <w:t xml:space="preserve"> = ["</w:t>
      </w:r>
      <w:r w:rsidR="00CA1320">
        <w:t>ä</w:t>
      </w:r>
      <w:r w:rsidRPr="00F75D84">
        <w:t>pple", "</w:t>
      </w:r>
      <w:r w:rsidR="00CA1320">
        <w:t>ä</w:t>
      </w:r>
      <w:r w:rsidRPr="00F75D84">
        <w:t>pple", "apelsin", "apelsin"]</w:t>
      </w:r>
      <w:r w:rsidRPr="00F75D84">
        <w:br/>
        <w:t xml:space="preserve"># </w:t>
      </w:r>
      <w:proofErr w:type="spellStart"/>
      <w:r w:rsidRPr="00F75D84">
        <w:t>labels</w:t>
      </w:r>
      <w:proofErr w:type="spellEnd"/>
      <w:r w:rsidRPr="00F75D84">
        <w:t xml:space="preserve"> = 0 f</w:t>
      </w:r>
      <w:r w:rsidR="00CA1320">
        <w:t>ö</w:t>
      </w:r>
      <w:r w:rsidRPr="00F75D84">
        <w:t xml:space="preserve">r </w:t>
      </w:r>
      <w:r w:rsidR="00CA1320">
        <w:t>ä</w:t>
      </w:r>
      <w:r w:rsidRPr="00F75D84">
        <w:t>pple, 1 f</w:t>
      </w:r>
      <w:r w:rsidR="00CA1320">
        <w:t>ö</w:t>
      </w:r>
      <w:r w:rsidRPr="00F75D84">
        <w:t>r apelsin</w:t>
      </w:r>
      <w:r w:rsidRPr="00F75D84">
        <w:br/>
      </w:r>
      <w:proofErr w:type="spellStart"/>
      <w:r w:rsidRPr="00F75D84">
        <w:t>labels</w:t>
      </w:r>
      <w:proofErr w:type="spellEnd"/>
      <w:r w:rsidRPr="00F75D84">
        <w:t xml:space="preserve"> = [0, 0, 1, 1] </w:t>
      </w:r>
    </w:p>
    <w:p w14:paraId="028D0DE0" w14:textId="020CAB21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Den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rsta insatsen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att importera </w:t>
      </w:r>
      <w:proofErr w:type="spellStart"/>
      <w:r w:rsidRPr="00F75D84">
        <w:rPr>
          <w:rFonts w:eastAsia="MS Gothic"/>
        </w:rPr>
        <w:t>scikit-learn</w:t>
      </w:r>
      <w:proofErr w:type="spellEnd"/>
      <w:r w:rsidRPr="00F75D84">
        <w:rPr>
          <w:rFonts w:eastAsia="MS Gothic"/>
        </w:rPr>
        <w:t xml:space="preserve">.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en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kallad modul, den hj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lper oss att genomf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ra</w:t>
      </w:r>
      <w:r w:rsidR="006945F4">
        <w:rPr>
          <w:rFonts w:eastAsia="MS Gothic"/>
        </w:rPr>
        <w:t xml:space="preserve"> maskininlärning</w:t>
      </w:r>
      <w:r w:rsidRPr="00F75D84">
        <w:rPr>
          <w:rFonts w:eastAsia="MS Gothic"/>
        </w:rPr>
        <w:t xml:space="preserve"> utan att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va skriva all kod fr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 grunden. </w:t>
      </w:r>
    </w:p>
    <w:p w14:paraId="785A0B7C" w14:textId="0BB67BDE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Sedan skapar vi en variabel, </w:t>
      </w:r>
      <w:r w:rsidRPr="00F75D84">
        <w:rPr>
          <w:rFonts w:eastAsia="MS Gothic"/>
          <w:i/>
          <w:iCs/>
        </w:rPr>
        <w:t>features</w:t>
      </w:r>
      <w:r w:rsidRPr="00F75D84">
        <w:rPr>
          <w:rFonts w:eastAsia="MS Gothic"/>
        </w:rPr>
        <w:t>, som f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 en lista med fyra olika frukter. Den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rsta frukten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ger 140 gram och har en len yta, den andra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ger 130 gram och har ocks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en len yta. De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sista frukterna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ger </w:t>
      </w:r>
      <w:proofErr w:type="gramStart"/>
      <w:r w:rsidRPr="00F75D84">
        <w:rPr>
          <w:rFonts w:eastAsia="MS Gothic"/>
        </w:rPr>
        <w:t>150-170</w:t>
      </w:r>
      <w:proofErr w:type="gramEnd"/>
      <w:r w:rsidRPr="00F75D84">
        <w:rPr>
          <w:rFonts w:eastAsia="MS Gothic"/>
        </w:rPr>
        <w:t xml:space="preserve"> gram och har en gropig yta. </w:t>
      </w:r>
      <w:r w:rsidRPr="00F75D84">
        <w:rPr>
          <w:rFonts w:eastAsia="MS Gothic"/>
          <w:b/>
        </w:rPr>
        <w:t>Eftersom maskiner f</w:t>
      </w:r>
      <w:r w:rsidR="00CA1320">
        <w:rPr>
          <w:rFonts w:eastAsia="MS Gothic"/>
          <w:b/>
        </w:rPr>
        <w:t>ö</w:t>
      </w:r>
      <w:r w:rsidRPr="00F75D84">
        <w:rPr>
          <w:rFonts w:eastAsia="MS Gothic"/>
          <w:b/>
        </w:rPr>
        <w:t>redrar siffror skriver vi om ytans beskaffenhet; 1 f</w:t>
      </w:r>
      <w:r w:rsidR="00CA1320">
        <w:rPr>
          <w:rFonts w:eastAsia="MS Gothic"/>
          <w:b/>
        </w:rPr>
        <w:t>å</w:t>
      </w:r>
      <w:r w:rsidRPr="00F75D84">
        <w:rPr>
          <w:rFonts w:eastAsia="MS Gothic"/>
          <w:b/>
        </w:rPr>
        <w:t>r symbolisera len yta, 0 f</w:t>
      </w:r>
      <w:r w:rsidR="00CA1320">
        <w:rPr>
          <w:rFonts w:eastAsia="MS Gothic"/>
          <w:b/>
        </w:rPr>
        <w:t>å</w:t>
      </w:r>
      <w:r w:rsidRPr="00F75D84">
        <w:rPr>
          <w:rFonts w:eastAsia="MS Gothic"/>
          <w:b/>
        </w:rPr>
        <w:t xml:space="preserve">r symbolisera gropig yta. </w:t>
      </w:r>
      <w:r w:rsidRPr="00F75D84">
        <w:rPr>
          <w:rFonts w:eastAsia="MS Gothic"/>
        </w:rPr>
        <w:t>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nu har de fyra frukterna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egenskaper vardera som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siffror. </w:t>
      </w:r>
    </w:p>
    <w:p w14:paraId="31778E55" w14:textId="22AA59C7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Sist ska vi ber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tta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maskinen vilka av dessa frukter som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pple</w:t>
      </w:r>
      <w:r w:rsidR="00013895">
        <w:rPr>
          <w:rFonts w:eastAsia="MS Gothic"/>
        </w:rPr>
        <w:t>n</w:t>
      </w:r>
      <w:r w:rsidRPr="00F75D84">
        <w:rPr>
          <w:rFonts w:eastAsia="MS Gothic"/>
        </w:rPr>
        <w:t xml:space="preserve"> och vilka som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apelsin</w:t>
      </w:r>
      <w:r w:rsidR="00013895">
        <w:rPr>
          <w:rFonts w:eastAsia="MS Gothic"/>
        </w:rPr>
        <w:t>er</w:t>
      </w:r>
      <w:r w:rsidRPr="00F75D84">
        <w:rPr>
          <w:rFonts w:eastAsia="MS Gothic"/>
        </w:rPr>
        <w:t>. Dessa uppgifter kallas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</w:t>
      </w:r>
      <w:proofErr w:type="spellStart"/>
      <w:r w:rsidRPr="00F75D84">
        <w:rPr>
          <w:rFonts w:eastAsia="MS Gothic"/>
          <w:i/>
          <w:iCs/>
        </w:rPr>
        <w:t>labels</w:t>
      </w:r>
      <w:proofErr w:type="spellEnd"/>
      <w:r w:rsidRPr="00F75D84">
        <w:rPr>
          <w:rFonts w:eastAsia="MS Gothic"/>
        </w:rPr>
        <w:t>, du kan 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nka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dem som att du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tter etiketter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respektive frukt. Genom att </w:t>
      </w:r>
      <w:proofErr w:type="spellStart"/>
      <w:r w:rsidRPr="00F75D84">
        <w:rPr>
          <w:rFonts w:eastAsia="MS Gothic"/>
        </w:rPr>
        <w:t>labels</w:t>
      </w:r>
      <w:proofErr w:type="spellEnd"/>
      <w:r w:rsidRPr="00F75D84">
        <w:rPr>
          <w:rFonts w:eastAsia="MS Gothic"/>
        </w:rPr>
        <w:t xml:space="preserve"> ens existerar och kan hj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lpa maskinen att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ra sig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denna kod</w:t>
      </w:r>
      <w:r w:rsidR="00013895">
        <w:rPr>
          <w:rFonts w:eastAsia="MS Gothic"/>
        </w:rPr>
        <w:t xml:space="preserve"> övervakad </w:t>
      </w:r>
      <w:r w:rsidR="00013895">
        <w:t>maskininl</w:t>
      </w:r>
      <w:r w:rsidR="00CA1320">
        <w:t>ä</w:t>
      </w:r>
      <w:r w:rsidR="00013895">
        <w:t>rning</w:t>
      </w:r>
      <w:r w:rsidRPr="00F75D84">
        <w:rPr>
          <w:rFonts w:eastAsia="MS Gothic"/>
        </w:rPr>
        <w:t xml:space="preserve">. Om inga </w:t>
      </w:r>
      <w:proofErr w:type="spellStart"/>
      <w:r w:rsidRPr="00F75D84">
        <w:rPr>
          <w:rFonts w:eastAsia="MS Gothic"/>
        </w:rPr>
        <w:t>labels</w:t>
      </w:r>
      <w:proofErr w:type="spellEnd"/>
      <w:r w:rsidRPr="00F75D84">
        <w:rPr>
          <w:rFonts w:eastAsia="MS Gothic"/>
        </w:rPr>
        <w:t xml:space="preserve"> finns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i</w:t>
      </w:r>
      <w:r w:rsidR="009618C7">
        <w:rPr>
          <w:rFonts w:eastAsia="MS Gothic"/>
        </w:rPr>
        <w:t xml:space="preserve"> </w:t>
      </w:r>
      <w:r w:rsidRPr="00F75D84">
        <w:rPr>
          <w:rFonts w:eastAsia="MS Gothic"/>
        </w:rPr>
        <w:t>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llet</w:t>
      </w:r>
      <w:r w:rsidR="009618C7">
        <w:rPr>
          <w:rFonts w:eastAsia="MS Gothic"/>
        </w:rPr>
        <w:t xml:space="preserve"> oövervakad</w:t>
      </w:r>
      <w:r w:rsidRPr="00F75D84">
        <w:rPr>
          <w:rFonts w:eastAsia="MS Gothic"/>
        </w:rPr>
        <w:t>, d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det upp till maskinen sj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lv att lista ut och gruppera dessa frukter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egen hand. </w:t>
      </w:r>
    </w:p>
    <w:p w14:paraId="529C2E37" w14:textId="2C370496" w:rsidR="000B2043" w:rsidRPr="00F75D84" w:rsidRDefault="000B2043" w:rsidP="00406AA7">
      <w:pPr>
        <w:pStyle w:val="Rubrik3"/>
      </w:pPr>
      <w:bookmarkStart w:id="19" w:name="_Toc108106097"/>
      <w:r w:rsidRPr="00F75D84">
        <w:t>2.2 Tr</w:t>
      </w:r>
      <w:r w:rsidR="00CA1320">
        <w:t>ä</w:t>
      </w:r>
      <w:r w:rsidRPr="00F75D84">
        <w:t>na upp klassificeraren och leta m</w:t>
      </w:r>
      <w:r w:rsidR="00CA1320">
        <w:t>ö</w:t>
      </w:r>
      <w:r w:rsidRPr="00F75D84">
        <w:t>nster i data</w:t>
      </w:r>
      <w:bookmarkEnd w:id="19"/>
      <w:r w:rsidRPr="00F75D84">
        <w:t xml:space="preserve"> </w:t>
      </w:r>
    </w:p>
    <w:p w14:paraId="4CA5DDEE" w14:textId="2BC54EEE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Vi skapar en ny variabel som vi d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per till </w:t>
      </w:r>
      <w:r w:rsidRPr="00F75D84">
        <w:rPr>
          <w:rFonts w:eastAsia="MS Gothic"/>
          <w:i/>
          <w:iCs/>
        </w:rPr>
        <w:t>klass</w:t>
      </w:r>
      <w:r w:rsidRPr="00F75D84">
        <w:rPr>
          <w:rFonts w:eastAsia="MS Gothic"/>
        </w:rPr>
        <w:t>. Den f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 datatypen att vara en beslutstr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dsklassificerare.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rad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ger vi beslutstr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det den data den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bygga upp sin kunskapsmodell (beslutstr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det, allts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). </w:t>
      </w:r>
      <w:r w:rsidRPr="00F75D84">
        <w:rPr>
          <w:rFonts w:eastAsia="MS Gothic"/>
          <w:i/>
          <w:iCs/>
        </w:rPr>
        <w:t xml:space="preserve">features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ra fyra frukter fr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 det tidigare kodblocket, </w:t>
      </w:r>
      <w:proofErr w:type="spellStart"/>
      <w:r w:rsidRPr="00F75D84">
        <w:rPr>
          <w:rFonts w:eastAsia="MS Gothic"/>
          <w:i/>
          <w:iCs/>
        </w:rPr>
        <w:t>labels</w:t>
      </w:r>
      <w:proofErr w:type="spellEnd"/>
      <w:r w:rsidRPr="00F75D84">
        <w:rPr>
          <w:rFonts w:eastAsia="MS Gothic"/>
          <w:i/>
          <w:iCs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 klassificering att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av frukterna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pplen och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apelsiner. </w:t>
      </w:r>
    </w:p>
    <w:p w14:paraId="253C1CAA" w14:textId="586B9C1A" w:rsidR="009618C7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Ordet “fit” inom </w:t>
      </w:r>
      <w:r w:rsidR="006945F4">
        <w:rPr>
          <w:rFonts w:eastAsia="MS Gothic"/>
        </w:rPr>
        <w:t>maskininlärning</w:t>
      </w:r>
      <w:r w:rsidR="006945F4" w:rsidRPr="00F75D84">
        <w:rPr>
          <w:rFonts w:eastAsia="MS Gothic"/>
        </w:rPr>
        <w:t xml:space="preserve"> </w:t>
      </w:r>
      <w:r w:rsidRPr="00F75D84">
        <w:rPr>
          <w:rFonts w:eastAsia="MS Gothic"/>
        </w:rPr>
        <w:t xml:space="preserve">kanske kan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ttas till svenska som att “passa in dessa data i din struktur”.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n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vi anropar </w:t>
      </w:r>
      <w:proofErr w:type="spellStart"/>
      <w:proofErr w:type="gramStart"/>
      <w:r w:rsidRPr="00F75D84">
        <w:rPr>
          <w:rFonts w:eastAsia="MS Gothic"/>
          <w:i/>
          <w:iCs/>
        </w:rPr>
        <w:t>klass.fit</w:t>
      </w:r>
      <w:proofErr w:type="spellEnd"/>
      <w:r w:rsidRPr="00F75D84">
        <w:rPr>
          <w:rFonts w:eastAsia="MS Gothic"/>
          <w:i/>
          <w:iCs/>
        </w:rPr>
        <w:t>(</w:t>
      </w:r>
      <w:proofErr w:type="gramEnd"/>
      <w:r w:rsidRPr="00F75D84">
        <w:rPr>
          <w:rFonts w:eastAsia="MS Gothic"/>
          <w:i/>
          <w:iCs/>
        </w:rPr>
        <w:t xml:space="preserve">) </w:t>
      </w:r>
      <w:r w:rsidRPr="00F75D84">
        <w:rPr>
          <w:rFonts w:eastAsia="MS Gothic"/>
        </w:rPr>
        <w:t>som maskinen sorterar upp sina intryck i ett beslutstr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d. Den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sig sj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lv baserat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data, utan att uttryckligen ha programmerats med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rbest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mda regler.</w:t>
      </w:r>
    </w:p>
    <w:p w14:paraId="33C81F40" w14:textId="49A3D89A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Nu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ju dessa data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ldigt banala j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mf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rt med hur avancerade AI-system fungerar, inte minst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att vi har en begr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nsad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rldsbild med bara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olika frukter. </w:t>
      </w:r>
    </w:p>
    <w:p w14:paraId="4DD5B57A" w14:textId="6463DF42" w:rsidR="000B2043" w:rsidRPr="00F75D84" w:rsidRDefault="000B2043" w:rsidP="00413A06">
      <w:pPr>
        <w:pStyle w:val="Blockcitat"/>
      </w:pPr>
      <w:r w:rsidRPr="00F75D84">
        <w:t xml:space="preserve">klass = </w:t>
      </w:r>
      <w:proofErr w:type="spellStart"/>
      <w:proofErr w:type="gramStart"/>
      <w:r w:rsidRPr="00F75D84">
        <w:t>tree.DecisionTreeClassifier</w:t>
      </w:r>
      <w:proofErr w:type="spellEnd"/>
      <w:proofErr w:type="gramEnd"/>
      <w:r w:rsidRPr="00F75D84">
        <w:t xml:space="preserve">() </w:t>
      </w:r>
      <w:r w:rsidR="00FD0D9C" w:rsidRPr="00F75D84">
        <w:rPr>
          <w:rFonts w:eastAsia="MS Gothic"/>
        </w:rPr>
        <w:br/>
      </w:r>
      <w:r w:rsidRPr="00F75D84">
        <w:t xml:space="preserve">klass = </w:t>
      </w:r>
      <w:proofErr w:type="spellStart"/>
      <w:r w:rsidRPr="00F75D84">
        <w:t>klass.fit</w:t>
      </w:r>
      <w:proofErr w:type="spellEnd"/>
      <w:r w:rsidRPr="00F75D84">
        <w:t xml:space="preserve">(features, </w:t>
      </w:r>
      <w:proofErr w:type="spellStart"/>
      <w:r w:rsidRPr="00F75D84">
        <w:t>labels</w:t>
      </w:r>
      <w:proofErr w:type="spellEnd"/>
      <w:r w:rsidRPr="00F75D84">
        <w:t>)</w:t>
      </w:r>
    </w:p>
    <w:p w14:paraId="1A9FE94E" w14:textId="4C345813" w:rsidR="000B2043" w:rsidRPr="00F75D84" w:rsidRDefault="000B2043" w:rsidP="00FD0D9C">
      <w:pPr>
        <w:pStyle w:val="Rubrik3"/>
      </w:pPr>
      <w:bookmarkStart w:id="20" w:name="_Toc108106098"/>
      <w:r w:rsidRPr="00F75D84">
        <w:t>2.3 Predicera</w:t>
      </w:r>
      <w:bookmarkEnd w:id="20"/>
      <w:r w:rsidRPr="00F75D84">
        <w:t xml:space="preserve"> </w:t>
      </w:r>
    </w:p>
    <w:p w14:paraId="03C622F7" w14:textId="1060A8E4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Den 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terst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ende uppgiften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att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ruts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ga om en ny frukt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antingen ett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pple eller en apelsin – baserat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de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egenskaper maskinen nu 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rt sig att tolka.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vi skapar en ny variabel, </w:t>
      </w:r>
      <w:proofErr w:type="spellStart"/>
      <w:r w:rsidRPr="00F75D84">
        <w:rPr>
          <w:rFonts w:eastAsia="MS Gothic"/>
          <w:i/>
          <w:iCs/>
        </w:rPr>
        <w:t>ny_frukt</w:t>
      </w:r>
      <w:proofErr w:type="spellEnd"/>
      <w:r w:rsidRPr="00F75D84">
        <w:rPr>
          <w:rFonts w:eastAsia="MS Gothic"/>
        </w:rPr>
        <w:t>, och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ger att den nya frukten v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ger 180 gram och har sl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t yta,</w:t>
      </w:r>
      <w:r w:rsidR="009618C7">
        <w:rPr>
          <w:rFonts w:eastAsia="MS Gothic"/>
        </w:rPr>
        <w:t xml:space="preserve"> vilket blir </w:t>
      </w:r>
      <w:r w:rsidRPr="00F75D84">
        <w:rPr>
          <w:rFonts w:eastAsia="MS Gothic"/>
        </w:rPr>
        <w:t xml:space="preserve">en </w:t>
      </w:r>
      <w:proofErr w:type="gramStart"/>
      <w:r w:rsidRPr="00F75D84">
        <w:rPr>
          <w:rFonts w:eastAsia="MS Gothic"/>
        </w:rPr>
        <w:t>1:a</w:t>
      </w:r>
      <w:proofErr w:type="gramEnd"/>
      <w:r w:rsidRPr="00F75D84">
        <w:rPr>
          <w:rFonts w:eastAsia="MS Gothic"/>
        </w:rPr>
        <w:t xml:space="preserve"> som ytans egenskap. </w:t>
      </w:r>
    </w:p>
    <w:p w14:paraId="63381819" w14:textId="30E5A505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lastRenderedPageBreak/>
        <w:t xml:space="preserve">Sen anropar vi en funktion som heter </w:t>
      </w:r>
      <w:proofErr w:type="spellStart"/>
      <w:proofErr w:type="gramStart"/>
      <w:r w:rsidRPr="00F75D84">
        <w:rPr>
          <w:rFonts w:eastAsia="MS Gothic"/>
          <w:i/>
          <w:iCs/>
        </w:rPr>
        <w:t>predict</w:t>
      </w:r>
      <w:proofErr w:type="spellEnd"/>
      <w:r w:rsidRPr="00F75D84">
        <w:rPr>
          <w:rFonts w:eastAsia="MS Gothic"/>
          <w:i/>
          <w:iCs/>
        </w:rPr>
        <w:t>(</w:t>
      </w:r>
      <w:proofErr w:type="gramEnd"/>
      <w:r w:rsidRPr="00F75D84">
        <w:rPr>
          <w:rFonts w:eastAsia="MS Gothic"/>
          <w:i/>
          <w:iCs/>
        </w:rPr>
        <w:t xml:space="preserve">) </w:t>
      </w:r>
      <w:r w:rsidRPr="00F75D84">
        <w:rPr>
          <w:rFonts w:eastAsia="MS Gothic"/>
        </w:rPr>
        <w:t>och ger den 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r nya frukt. Maskinen k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nner bara till tv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frukter, den kallar dem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0 och 1.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om maskinen svarar att det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frukt 1 menar den apelsin och 0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pple. </w:t>
      </w:r>
    </w:p>
    <w:p w14:paraId="7A016406" w14:textId="1160F5E3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 xml:space="preserve">En typisk </w:t>
      </w:r>
      <w:proofErr w:type="spellStart"/>
      <w:r w:rsidRPr="00F75D84">
        <w:rPr>
          <w:rFonts w:eastAsia="MS Gothic"/>
        </w:rPr>
        <w:t>if</w:t>
      </w:r>
      <w:proofErr w:type="spellEnd"/>
      <w:r w:rsidRPr="00F75D84">
        <w:rPr>
          <w:rFonts w:eastAsia="MS Gothic"/>
        </w:rPr>
        <w:t xml:space="preserve">-sats, svaret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antingen det ena eller det andra.</w:t>
      </w:r>
      <w:r w:rsidRPr="00F75D84">
        <w:rPr>
          <w:rFonts w:eastAsia="MS Gothic"/>
        </w:rPr>
        <w:br/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prediktionen 1 skriver vi ut “Apelsin”,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den n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got annat skriver vi ut “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pple”. </w:t>
      </w:r>
    </w:p>
    <w:p w14:paraId="6A307153" w14:textId="77777777" w:rsidR="00FD0D9C" w:rsidRPr="00F75D84" w:rsidRDefault="00FD0D9C" w:rsidP="00413A06">
      <w:pPr>
        <w:pStyle w:val="Blockcitat"/>
      </w:pPr>
      <w:proofErr w:type="spellStart"/>
      <w:r w:rsidRPr="00F75D84">
        <w:t>ny_frukt</w:t>
      </w:r>
      <w:proofErr w:type="spellEnd"/>
      <w:r w:rsidRPr="00F75D84">
        <w:t xml:space="preserve"> = [[180, 0]] # ny frukt, 180 gram och gropig yta </w:t>
      </w:r>
    </w:p>
    <w:p w14:paraId="0417D799" w14:textId="77777777" w:rsidR="00347D98" w:rsidRPr="00F75D84" w:rsidRDefault="00347D98" w:rsidP="00413A06">
      <w:pPr>
        <w:pStyle w:val="Blockcitat"/>
      </w:pPr>
    </w:p>
    <w:p w14:paraId="5E643515" w14:textId="4883D1E3" w:rsidR="00730CF2" w:rsidRPr="00F75D84" w:rsidRDefault="00FD0D9C" w:rsidP="00413A06">
      <w:pPr>
        <w:pStyle w:val="Blockcitat"/>
      </w:pPr>
      <w:proofErr w:type="spellStart"/>
      <w:r w:rsidRPr="00F75D84">
        <w:t>if</w:t>
      </w:r>
      <w:proofErr w:type="spellEnd"/>
      <w:r w:rsidRPr="00F75D84">
        <w:t xml:space="preserve"> 1 in </w:t>
      </w:r>
      <w:proofErr w:type="spellStart"/>
      <w:proofErr w:type="gramStart"/>
      <w:r w:rsidRPr="00F75D84">
        <w:t>klass.predict</w:t>
      </w:r>
      <w:proofErr w:type="spellEnd"/>
      <w:proofErr w:type="gramEnd"/>
      <w:r w:rsidRPr="00F75D84">
        <w:t>(</w:t>
      </w:r>
      <w:proofErr w:type="spellStart"/>
      <w:r w:rsidRPr="00F75D84">
        <w:t>ny_frukt</w:t>
      </w:r>
      <w:proofErr w:type="spellEnd"/>
      <w:r w:rsidRPr="00F75D84">
        <w:t>):</w:t>
      </w:r>
    </w:p>
    <w:p w14:paraId="5F7868BF" w14:textId="5E5B0F07" w:rsidR="00FD0D9C" w:rsidRPr="00F75D84" w:rsidRDefault="00347D98" w:rsidP="00413A06">
      <w:pPr>
        <w:pStyle w:val="Blockcitat"/>
      </w:pPr>
      <w:r w:rsidRPr="00F75D84">
        <w:t xml:space="preserve">   </w:t>
      </w:r>
      <w:r w:rsidR="00FD0D9C" w:rsidRPr="00F75D84">
        <w:t xml:space="preserve">print("Apelsin") </w:t>
      </w:r>
    </w:p>
    <w:p w14:paraId="702DE526" w14:textId="76944860" w:rsidR="004C759A" w:rsidRPr="00F75D84" w:rsidRDefault="00FD0D9C" w:rsidP="00413A06">
      <w:pPr>
        <w:pStyle w:val="Blockcitat"/>
      </w:pPr>
      <w:proofErr w:type="spellStart"/>
      <w:r w:rsidRPr="00F75D84">
        <w:t>else</w:t>
      </w:r>
      <w:proofErr w:type="spellEnd"/>
      <w:r w:rsidRPr="00F75D84">
        <w:t>:</w:t>
      </w:r>
    </w:p>
    <w:p w14:paraId="5581A8AA" w14:textId="719F2CD6" w:rsidR="00FD0D9C" w:rsidRPr="00F75D84" w:rsidRDefault="00347D98" w:rsidP="00413A06">
      <w:pPr>
        <w:pStyle w:val="Blockcitat"/>
      </w:pPr>
      <w:r w:rsidRPr="00F75D84">
        <w:t xml:space="preserve">   </w:t>
      </w:r>
      <w:r w:rsidR="00FD0D9C" w:rsidRPr="00F75D84">
        <w:t>print("</w:t>
      </w:r>
      <w:r w:rsidR="00CA1320">
        <w:t>Ä</w:t>
      </w:r>
      <w:r w:rsidR="00FD0D9C" w:rsidRPr="00F75D84">
        <w:t xml:space="preserve">pple") </w:t>
      </w:r>
    </w:p>
    <w:p w14:paraId="22673E6E" w14:textId="2F3B5A7E" w:rsidR="000B2043" w:rsidRPr="00F75D84" w:rsidRDefault="000B2043" w:rsidP="000B2043">
      <w:pPr>
        <w:rPr>
          <w:rFonts w:eastAsia="MS Gothic"/>
        </w:rPr>
      </w:pPr>
      <w:r w:rsidRPr="00F75D84">
        <w:rPr>
          <w:rFonts w:eastAsia="MS Gothic"/>
        </w:rPr>
        <w:t>Vi hade kunnat undvika att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va</w:t>
      </w:r>
      <w:r w:rsidR="00F26768">
        <w:rPr>
          <w:rFonts w:eastAsia="MS Gothic"/>
        </w:rPr>
        <w:t xml:space="preserve"> </w:t>
      </w:r>
      <w:r w:rsidR="00F26768">
        <w:t>maskininl</w:t>
      </w:r>
      <w:r w:rsidR="00CA1320">
        <w:t>ä</w:t>
      </w:r>
      <w:r w:rsidR="00F26768">
        <w:t>rning</w:t>
      </w:r>
      <w:r w:rsidRPr="00F75D84">
        <w:rPr>
          <w:rFonts w:eastAsia="MS Gothic"/>
        </w:rPr>
        <w:t xml:space="preserve">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detta lilla exempel. Skillnaden hade varit att vi d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f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tt skriva en </w:t>
      </w:r>
      <w:proofErr w:type="spellStart"/>
      <w:r w:rsidRPr="00F75D84">
        <w:rPr>
          <w:rFonts w:eastAsia="MS Gothic"/>
        </w:rPr>
        <w:t>if</w:t>
      </w:r>
      <w:proofErr w:type="spellEnd"/>
      <w:r w:rsidRPr="00F75D84">
        <w:rPr>
          <w:rFonts w:eastAsia="MS Gothic"/>
        </w:rPr>
        <w:t>-sats som kollade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fruktens egenskap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 yta. Om ytan var sl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t skulle den svarat att det var ett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pple, gropig yta skulle betyda apelsin. Det hade fungerat lika bra, men vad hade vi vunnit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det? Vi hade inte sparat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rskilt mycket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m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ngden kod vi skriva.</w:t>
      </w:r>
      <w:r w:rsidRPr="00F75D84">
        <w:rPr>
          <w:rFonts w:eastAsia="MS Gothic"/>
        </w:rPr>
        <w:br/>
        <w:t>Nackdelen skulle dock vara att koden blev mindre 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ngsidig, den hade inte lika bra hanterat att vi lagt till fler sorters frukter, eller nya egenskaper ut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 vikt och yta. S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redan med ganska sm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datam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ngder kan principerna inom </w:t>
      </w:r>
      <w:r w:rsidR="00F26768">
        <w:t>maskininl</w:t>
      </w:r>
      <w:r w:rsidR="00CA1320">
        <w:t>ä</w:t>
      </w:r>
      <w:r w:rsidR="00F26768">
        <w:t>rning</w:t>
      </w:r>
      <w:r w:rsidR="00F26768" w:rsidRPr="00F75D84">
        <w:rPr>
          <w:rFonts w:eastAsia="MS Gothic"/>
        </w:rPr>
        <w:t xml:space="preserve"> </w:t>
      </w:r>
      <w:r w:rsidRPr="00F75D84">
        <w:rPr>
          <w:rFonts w:eastAsia="MS Gothic"/>
        </w:rPr>
        <w:t>l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na sig. </w:t>
      </w:r>
    </w:p>
    <w:p w14:paraId="6DD2CC5D" w14:textId="77777777" w:rsidR="000B2043" w:rsidRPr="00F75D84" w:rsidRDefault="000B2043" w:rsidP="00FD0D9C">
      <w:pPr>
        <w:pStyle w:val="Rubrik3"/>
      </w:pPr>
      <w:bookmarkStart w:id="21" w:name="_Toc108106099"/>
      <w:r w:rsidRPr="00F75D84">
        <w:t>Problematisering av detta simpla exempel</w:t>
      </w:r>
      <w:bookmarkEnd w:id="21"/>
      <w:r w:rsidRPr="00F75D84">
        <w:t xml:space="preserve"> </w:t>
      </w:r>
    </w:p>
    <w:p w14:paraId="4AF6F3C9" w14:textId="64BF084C" w:rsidR="000B2043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Den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maskinen kan endast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pplen och apelsiner. Men l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>t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ga att vi introducerar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nnu en frukt, en som har samma lena yta som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pplet. S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g ett p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ron. D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kommer kunskapen inte att r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cka till eftersom det eventuellt bara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vikten som skiljer ett p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ron fr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n ett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pple. I det fallet skulle vi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va ha mer data om frukterna. Det skulle exempelvis kunna vara f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rgen, men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ven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pplen kan vara lite gr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na. Kanske om man tar in hur fruktens form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r. </w:t>
      </w:r>
    </w:p>
    <w:p w14:paraId="7662D1A1" w14:textId="39D8E9B4" w:rsidR="00F26768" w:rsidRPr="00F75D84" w:rsidRDefault="00F26768" w:rsidP="000B2043">
      <w:pPr>
        <w:rPr>
          <w:rFonts w:eastAsia="MS Gothic"/>
        </w:rPr>
      </w:pPr>
      <w:r>
        <w:rPr>
          <w:rFonts w:eastAsia="MS Gothic"/>
        </w:rPr>
        <w:t>I vårt exempel med tr</w:t>
      </w:r>
      <w:r w:rsidR="00CA1320">
        <w:rPr>
          <w:rFonts w:eastAsia="MS Gothic"/>
        </w:rPr>
        <w:t>ä</w:t>
      </w:r>
      <w:r>
        <w:rPr>
          <w:rFonts w:eastAsia="MS Gothic"/>
        </w:rPr>
        <w:t xml:space="preserve">ningsdata </w:t>
      </w:r>
      <w:r w:rsidR="00CA1320">
        <w:rPr>
          <w:rFonts w:eastAsia="MS Gothic"/>
        </w:rPr>
        <w:t>ä</w:t>
      </w:r>
      <w:r>
        <w:rPr>
          <w:rFonts w:eastAsia="MS Gothic"/>
        </w:rPr>
        <w:t>r det dessutom en ordentlig obalans mellan storleken på siffrorna för en frukts vikt</w:t>
      </w:r>
      <w:r w:rsidR="00645919">
        <w:rPr>
          <w:rFonts w:eastAsia="MS Gothic"/>
        </w:rPr>
        <w:t xml:space="preserve"> (i hundratals gram)</w:t>
      </w:r>
      <w:r>
        <w:rPr>
          <w:rFonts w:eastAsia="MS Gothic"/>
        </w:rPr>
        <w:t xml:space="preserve"> och dess</w:t>
      </w:r>
      <w:r w:rsidR="00645919">
        <w:rPr>
          <w:rFonts w:eastAsia="MS Gothic"/>
        </w:rPr>
        <w:t xml:space="preserve"> yta (bin</w:t>
      </w:r>
      <w:r w:rsidR="00CA1320">
        <w:rPr>
          <w:rFonts w:eastAsia="MS Gothic"/>
        </w:rPr>
        <w:t>ä</w:t>
      </w:r>
      <w:r w:rsidR="00645919">
        <w:rPr>
          <w:rFonts w:eastAsia="MS Gothic"/>
        </w:rPr>
        <w:t>rt, 1 eller 0). Detta kan behöva balanseras beroende på hur man vill att beslutstr</w:t>
      </w:r>
      <w:r w:rsidR="00CA1320">
        <w:rPr>
          <w:rFonts w:eastAsia="MS Gothic"/>
        </w:rPr>
        <w:t>ä</w:t>
      </w:r>
      <w:r w:rsidR="00645919">
        <w:rPr>
          <w:rFonts w:eastAsia="MS Gothic"/>
        </w:rPr>
        <w:t xml:space="preserve">det ska fungera. Den sysslan ingår i </w:t>
      </w:r>
      <w:proofErr w:type="spellStart"/>
      <w:r w:rsidR="00645919">
        <w:rPr>
          <w:rFonts w:eastAsia="MS Gothic"/>
        </w:rPr>
        <w:t>paraplybegreppet</w:t>
      </w:r>
      <w:proofErr w:type="spellEnd"/>
      <w:r w:rsidR="00645919">
        <w:rPr>
          <w:rFonts w:eastAsia="MS Gothic"/>
        </w:rPr>
        <w:t xml:space="preserve"> </w:t>
      </w:r>
      <w:r w:rsidR="00645919">
        <w:rPr>
          <w:rFonts w:eastAsia="MS Gothic"/>
          <w:i/>
          <w:iCs/>
        </w:rPr>
        <w:t>f</w:t>
      </w:r>
      <w:r w:rsidR="00645919" w:rsidRPr="00645919">
        <w:rPr>
          <w:rFonts w:eastAsia="MS Gothic"/>
          <w:i/>
          <w:iCs/>
        </w:rPr>
        <w:t xml:space="preserve">eature </w:t>
      </w:r>
      <w:proofErr w:type="spellStart"/>
      <w:r w:rsidR="00645919" w:rsidRPr="00645919">
        <w:rPr>
          <w:rFonts w:eastAsia="MS Gothic"/>
          <w:i/>
          <w:iCs/>
        </w:rPr>
        <w:t>engineering</w:t>
      </w:r>
      <w:proofErr w:type="spellEnd"/>
      <w:r w:rsidR="00645919">
        <w:rPr>
          <w:rStyle w:val="Fotnotsreferens"/>
          <w:rFonts w:eastAsia="MS Gothic"/>
        </w:rPr>
        <w:footnoteReference w:id="8"/>
      </w:r>
      <w:r w:rsidR="00645919">
        <w:rPr>
          <w:rFonts w:eastAsia="MS Gothic"/>
        </w:rPr>
        <w:t>.</w:t>
      </w:r>
    </w:p>
    <w:p w14:paraId="7EF3445A" w14:textId="335067EA" w:rsidR="000B2043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Det h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 xml:space="preserve">r resonemanget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ett exempel p</w:t>
      </w:r>
      <w:r w:rsidR="00CA1320">
        <w:rPr>
          <w:rFonts w:eastAsia="MS Gothic"/>
        </w:rPr>
        <w:t>å</w:t>
      </w:r>
      <w:r w:rsidRPr="00F75D84">
        <w:rPr>
          <w:rFonts w:eastAsia="MS Gothic"/>
        </w:rPr>
        <w:t xml:space="preserve"> varf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r man ofta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intresserad</w:t>
      </w:r>
      <w:r w:rsidR="00F26768">
        <w:rPr>
          <w:rFonts w:eastAsia="MS Gothic"/>
        </w:rPr>
        <w:t xml:space="preserve"> av</w:t>
      </w:r>
      <w:r w:rsidRPr="00F75D84">
        <w:rPr>
          <w:rFonts w:eastAsia="MS Gothic"/>
        </w:rPr>
        <w:t xml:space="preserve"> all data man kan komma 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ver inom AI</w:t>
      </w:r>
      <w:r w:rsidR="00F26768">
        <w:rPr>
          <w:rFonts w:eastAsia="MS Gothic"/>
        </w:rPr>
        <w:t>.</w:t>
      </w:r>
      <w:r w:rsidRPr="00F75D84">
        <w:rPr>
          <w:rFonts w:eastAsia="MS Gothic"/>
        </w:rPr>
        <w:t xml:space="preserve"> </w:t>
      </w:r>
      <w:r w:rsidR="00F26768">
        <w:rPr>
          <w:rFonts w:eastAsia="MS Gothic"/>
        </w:rPr>
        <w:t>D</w:t>
      </w:r>
      <w:r w:rsidRPr="00F75D84">
        <w:rPr>
          <w:rFonts w:eastAsia="MS Gothic"/>
        </w:rPr>
        <w:t xml:space="preserve">et </w:t>
      </w:r>
      <w:r w:rsidR="00CA1320">
        <w:rPr>
          <w:rFonts w:eastAsia="MS Gothic"/>
        </w:rPr>
        <w:t>ä</w:t>
      </w:r>
      <w:r w:rsidRPr="00F75D84">
        <w:rPr>
          <w:rFonts w:eastAsia="MS Gothic"/>
        </w:rPr>
        <w:t>r f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>rst efter en tid du vet vad du inte verkar beh</w:t>
      </w:r>
      <w:r w:rsidR="00CA1320">
        <w:rPr>
          <w:rFonts w:eastAsia="MS Gothic"/>
        </w:rPr>
        <w:t>ö</w:t>
      </w:r>
      <w:r w:rsidRPr="00F75D84">
        <w:rPr>
          <w:rFonts w:eastAsia="MS Gothic"/>
        </w:rPr>
        <w:t xml:space="preserve">va. </w:t>
      </w:r>
    </w:p>
    <w:p w14:paraId="2EAF4703" w14:textId="77777777" w:rsidR="006945F4" w:rsidRPr="00F75D84" w:rsidRDefault="006945F4" w:rsidP="000B2043">
      <w:pPr>
        <w:rPr>
          <w:rFonts w:eastAsia="MS Gothic"/>
        </w:rPr>
      </w:pPr>
    </w:p>
    <w:p w14:paraId="498BF278" w14:textId="1544111D" w:rsidR="000B2043" w:rsidRDefault="000B2043" w:rsidP="000B2043">
      <w:pPr>
        <w:rPr>
          <w:rFonts w:eastAsia="MS Gothic"/>
        </w:rPr>
      </w:pPr>
      <w:r w:rsidRPr="00F75D84">
        <w:rPr>
          <w:rFonts w:eastAsia="MS Gothic"/>
        </w:rPr>
        <w:t>Det var det hela</w:t>
      </w:r>
      <w:r w:rsidR="00FD0D9C" w:rsidRPr="00F75D84">
        <w:rPr>
          <w:rFonts w:eastAsia="MS Gothic"/>
        </w:rPr>
        <w:t xml:space="preserve"> </w:t>
      </w:r>
      <w:r w:rsidR="00FD0D9C" w:rsidRPr="00F75D84">
        <w:rPr>
          <w:rFonts w:eastAsia="MS Gothic"/>
        </w:rPr>
        <w:sym w:font="Wingdings" w:char="F04A"/>
      </w:r>
      <w:r w:rsidRPr="00F75D84">
        <w:rPr>
          <w:rFonts w:eastAsia="MS Gothic"/>
        </w:rPr>
        <w:t xml:space="preserve"> </w:t>
      </w:r>
    </w:p>
    <w:p w14:paraId="6F5142E6" w14:textId="1B8068B1" w:rsidR="006945F4" w:rsidRDefault="006945F4" w:rsidP="000B2043">
      <w:pPr>
        <w:rPr>
          <w:rFonts w:eastAsia="MS Gothic"/>
        </w:rPr>
      </w:pPr>
    </w:p>
    <w:p w14:paraId="283D20F3" w14:textId="77777777" w:rsidR="006945F4" w:rsidRPr="00F75D84" w:rsidRDefault="006945F4" w:rsidP="000B2043">
      <w:pPr>
        <w:rPr>
          <w:rFonts w:eastAsia="MS Gothic"/>
        </w:rPr>
      </w:pPr>
    </w:p>
    <w:p w14:paraId="1ED25D44" w14:textId="1ADF7DA4" w:rsidR="002C60AD" w:rsidRPr="00F75D84" w:rsidRDefault="00A514B7" w:rsidP="002F7818">
      <w:pPr>
        <w:pStyle w:val="Underrubrik"/>
        <w:tabs>
          <w:tab w:val="right" w:pos="9639"/>
        </w:tabs>
      </w:pPr>
      <w:r w:rsidRPr="00F75D84">
        <w:tab/>
      </w:r>
      <w:r w:rsidRPr="00F75D84">
        <w:rPr>
          <w:szCs w:val="20"/>
        </w:rPr>
        <w:drawing>
          <wp:anchor distT="0" distB="0" distL="114300" distR="114300" simplePos="0" relativeHeight="251660288" behindDoc="0" locked="0" layoutInCell="1" allowOverlap="1" wp14:anchorId="60C6A70A" wp14:editId="400302F9">
            <wp:simplePos x="0" y="0"/>
            <wp:positionH relativeFrom="column">
              <wp:posOffset>3957320</wp:posOffset>
            </wp:positionH>
            <wp:positionV relativeFrom="paragraph">
              <wp:posOffset>-71755</wp:posOffset>
            </wp:positionV>
            <wp:extent cx="2163445" cy="434975"/>
            <wp:effectExtent l="0" t="0" r="0" b="0"/>
            <wp:wrapNone/>
            <wp:docPr id="21" name="Bildobjekt 21" descr="VG_P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G_PM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C60AD" w:rsidRPr="00F75D84" w:rsidSect="00E553BF">
      <w:headerReference w:type="default" r:id="rId20"/>
      <w:footerReference w:type="even" r:id="rId21"/>
      <w:footerReference w:type="first" r:id="rId22"/>
      <w:type w:val="continuous"/>
      <w:pgSz w:w="11900" w:h="16840"/>
      <w:pgMar w:top="1560" w:right="1977" w:bottom="1276" w:left="1134" w:header="680" w:footer="744" w:gutter="0"/>
      <w:cols w:space="708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7E5D2" w14:textId="77777777" w:rsidR="00BC6E90" w:rsidRDefault="00BC6E90">
      <w:r>
        <w:separator/>
      </w:r>
    </w:p>
  </w:endnote>
  <w:endnote w:type="continuationSeparator" w:id="0">
    <w:p w14:paraId="6BFA6419" w14:textId="77777777" w:rsidR="00BC6E90" w:rsidRDefault="00BC6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nionPro-Regular">
    <w:altName w:val="Genev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0AA22" w14:textId="77777777" w:rsidR="00660269" w:rsidRDefault="00660269" w:rsidP="00C43BDD">
    <w:pPr>
      <w:pStyle w:val="Sidfot"/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end"/>
    </w:r>
  </w:p>
  <w:p w14:paraId="0B0BC055" w14:textId="77777777" w:rsidR="00660269" w:rsidRDefault="00660269" w:rsidP="00C43BDD">
    <w:pPr>
      <w:pStyle w:val="Sidfot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B36A2" w14:textId="77777777" w:rsidR="00660269" w:rsidRDefault="00660269" w:rsidP="00FB2F0F">
    <w:pPr>
      <w:pStyle w:val="Sidfot"/>
      <w:ind w:left="6237" w:hanging="141"/>
      <w:jc w:val="left"/>
    </w:pPr>
    <w:r>
      <w:rPr>
        <w:noProof/>
      </w:rPr>
      <w:drawing>
        <wp:inline distT="0" distB="0" distL="0" distR="0" wp14:anchorId="4FEC81F8" wp14:editId="3F42DA7D">
          <wp:extent cx="2593875" cy="529135"/>
          <wp:effectExtent l="0" t="0" r="0" b="4445"/>
          <wp:docPr id="1" name="Bildobjekt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G_Ne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93875" cy="5291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DC1717">
      <w:rPr>
        <w:noProof/>
        <w:szCs w:val="20"/>
      </w:rPr>
      <w:drawing>
        <wp:anchor distT="0" distB="0" distL="114300" distR="114300" simplePos="0" relativeHeight="251679744" behindDoc="1" locked="1" layoutInCell="1" allowOverlap="1" wp14:anchorId="02C4CD9F" wp14:editId="531108EE">
          <wp:simplePos x="0" y="0"/>
          <wp:positionH relativeFrom="page">
            <wp:posOffset>-62865</wp:posOffset>
          </wp:positionH>
          <wp:positionV relativeFrom="page">
            <wp:posOffset>3810</wp:posOffset>
          </wp:positionV>
          <wp:extent cx="828675" cy="10687050"/>
          <wp:effectExtent l="0" t="0" r="9525" b="6350"/>
          <wp:wrapNone/>
          <wp:docPr id="2" name="Bildobjekt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ekor_green_2240x53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8675" cy="1068705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5E7EC" w14:textId="77777777" w:rsidR="00BC6E90" w:rsidRDefault="00BC6E90"/>
  </w:footnote>
  <w:footnote w:type="continuationSeparator" w:id="0">
    <w:p w14:paraId="5C3546D8" w14:textId="77777777" w:rsidR="00BC6E90" w:rsidRDefault="00BC6E90">
      <w:r>
        <w:continuationSeparator/>
      </w:r>
    </w:p>
  </w:footnote>
  <w:footnote w:id="1">
    <w:p w14:paraId="2D6E0FAE" w14:textId="1D4196BE" w:rsidR="00897ABF" w:rsidRDefault="00897ABF">
      <w:pPr>
        <w:pStyle w:val="Fotnotstext"/>
      </w:pPr>
      <w:r>
        <w:rPr>
          <w:rStyle w:val="Fotnotsreferens"/>
        </w:rPr>
        <w:footnoteRef/>
      </w:r>
      <w:r>
        <w:t xml:space="preserve"> </w:t>
      </w:r>
      <w:r w:rsidRPr="00897ABF">
        <w:t>https://colab.research.google.com</w:t>
      </w:r>
    </w:p>
  </w:footnote>
  <w:footnote w:id="2">
    <w:p w14:paraId="0A1D867A" w14:textId="6A69A3FA" w:rsidR="00897ABF" w:rsidRDefault="00897ABF">
      <w:pPr>
        <w:pStyle w:val="Fotnotstext"/>
      </w:pPr>
      <w:r>
        <w:rPr>
          <w:rStyle w:val="Fotnotsreferens"/>
        </w:rPr>
        <w:footnoteRef/>
      </w:r>
      <w:r>
        <w:t xml:space="preserve"> </w:t>
      </w:r>
      <w:r w:rsidRPr="000D135B">
        <w:rPr>
          <w:rFonts w:eastAsia="MS Gothic"/>
        </w:rPr>
        <w:t>https://www.pythonanywhere.com</w:t>
      </w:r>
    </w:p>
  </w:footnote>
  <w:footnote w:id="3">
    <w:p w14:paraId="76E923B4" w14:textId="5B4495C7" w:rsidR="00897ABF" w:rsidRDefault="00897ABF">
      <w:pPr>
        <w:pStyle w:val="Fotnotstext"/>
      </w:pPr>
      <w:r>
        <w:rPr>
          <w:rStyle w:val="Fotnotsreferens"/>
        </w:rPr>
        <w:footnoteRef/>
      </w:r>
      <w:r>
        <w:t xml:space="preserve"> https://</w:t>
      </w:r>
      <w:r w:rsidRPr="000D135B">
        <w:rPr>
          <w:rFonts w:eastAsia="MS Gothic"/>
        </w:rPr>
        <w:t>datalore.io</w:t>
      </w:r>
    </w:p>
  </w:footnote>
  <w:footnote w:id="4">
    <w:p w14:paraId="687A70B1" w14:textId="4F1B3645" w:rsidR="001B6A04" w:rsidRDefault="001B6A04">
      <w:pPr>
        <w:pStyle w:val="Fotnotstext"/>
      </w:pPr>
      <w:r>
        <w:rPr>
          <w:rStyle w:val="Fotnotsreferens"/>
        </w:rPr>
        <w:footnoteRef/>
      </w:r>
      <w:r>
        <w:t xml:space="preserve"> </w:t>
      </w:r>
      <w:r w:rsidRPr="000D135B">
        <w:rPr>
          <w:rFonts w:eastAsia="MS Gothic"/>
        </w:rPr>
        <w:t>https://anaconda.org</w:t>
      </w:r>
    </w:p>
  </w:footnote>
  <w:footnote w:id="5">
    <w:p w14:paraId="1CFB2104" w14:textId="1F0F9EFC" w:rsidR="007847B2" w:rsidRDefault="007847B2">
      <w:pPr>
        <w:pStyle w:val="Fotnotstext"/>
      </w:pPr>
      <w:r>
        <w:rPr>
          <w:rStyle w:val="Fotnotsreferens"/>
        </w:rPr>
        <w:footnoteRef/>
      </w:r>
      <w:r>
        <w:t xml:space="preserve"> </w:t>
      </w:r>
      <w:r w:rsidRPr="00F75D84">
        <w:rPr>
          <w:rFonts w:eastAsia="MS Gothic"/>
        </w:rPr>
        <w:t>https://jupyter.org</w:t>
      </w:r>
    </w:p>
  </w:footnote>
  <w:footnote w:id="6">
    <w:p w14:paraId="247C9EE4" w14:textId="7903FAB5" w:rsidR="00310F49" w:rsidRDefault="00310F49">
      <w:pPr>
        <w:pStyle w:val="Fotnotstext"/>
      </w:pPr>
      <w:r>
        <w:rPr>
          <w:rStyle w:val="Fotnotsreferens"/>
        </w:rPr>
        <w:footnoteRef/>
      </w:r>
      <w:r>
        <w:t xml:space="preserve"> </w:t>
      </w:r>
      <w:r w:rsidRPr="00F75D84">
        <w:rPr>
          <w:rFonts w:eastAsia="MS Gothic"/>
        </w:rPr>
        <w:t>https://sv.wikipedia.org/wiki/Markdown</w:t>
      </w:r>
    </w:p>
  </w:footnote>
  <w:footnote w:id="7">
    <w:p w14:paraId="1F7A87C0" w14:textId="448317EF" w:rsidR="001B245A" w:rsidRDefault="001B245A">
      <w:pPr>
        <w:pStyle w:val="Fotnotstext"/>
      </w:pPr>
      <w:r>
        <w:rPr>
          <w:rStyle w:val="Fotnotsreferens"/>
        </w:rPr>
        <w:footnoteRef/>
      </w:r>
      <w:r>
        <w:t xml:space="preserve"> </w:t>
      </w:r>
      <w:r w:rsidRPr="004C759A">
        <w:rPr>
          <w:rFonts w:eastAsia="MS Gothic"/>
        </w:rPr>
        <w:t>https://sv.wikipedia.org/wiki/LABC</w:t>
      </w:r>
    </w:p>
  </w:footnote>
  <w:footnote w:id="8">
    <w:p w14:paraId="293C4AF5" w14:textId="41F55D43" w:rsidR="00645919" w:rsidRDefault="00645919">
      <w:pPr>
        <w:pStyle w:val="Fotnotstext"/>
      </w:pPr>
      <w:r>
        <w:rPr>
          <w:rStyle w:val="Fotnotsreferens"/>
        </w:rPr>
        <w:footnoteRef/>
      </w:r>
      <w:r>
        <w:t xml:space="preserve"> </w:t>
      </w:r>
      <w:r w:rsidRPr="00645919">
        <w:t>https://en.wikipedia.org/wiki/Feature_engineering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CD79A" w14:textId="77777777" w:rsidR="00660269" w:rsidRDefault="00660269">
    <w:pPr>
      <w:pStyle w:val="Sidhuvud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A8A1936" wp14:editId="4EF60A0D">
              <wp:simplePos x="0" y="0"/>
              <wp:positionH relativeFrom="page">
                <wp:posOffset>737235</wp:posOffset>
              </wp:positionH>
              <wp:positionV relativeFrom="page">
                <wp:posOffset>574040</wp:posOffset>
              </wp:positionV>
              <wp:extent cx="4081145" cy="237490"/>
              <wp:effectExtent l="0" t="0" r="8255" b="16510"/>
              <wp:wrapNone/>
              <wp:docPr id="2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1145" cy="237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9F3E9" w14:textId="77777777" w:rsidR="00660269" w:rsidRPr="001860B9" w:rsidRDefault="00660269" w:rsidP="00E07B1B">
                          <w:pPr>
                            <w:pStyle w:val="Sidfot"/>
                            <w:ind w:left="142" w:hanging="142"/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E07B1B">
                            <w:rPr>
                              <w:rStyle w:val="Sidnummer"/>
                              <w:rFonts w:asciiTheme="majorHAnsi" w:hAnsiTheme="majorHAnsi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07B1B">
                            <w:rPr>
                              <w:rStyle w:val="Sidnummer"/>
                              <w:rFonts w:asciiTheme="majorHAnsi" w:hAnsiTheme="majorHAnsi"/>
                              <w:sz w:val="20"/>
                              <w:szCs w:val="20"/>
                            </w:rPr>
                            <w:instrText xml:space="preserve">PAGE  </w:instrText>
                          </w:r>
                          <w:r w:rsidRPr="00E07B1B">
                            <w:rPr>
                              <w:rStyle w:val="Sidnummer"/>
                              <w:rFonts w:asciiTheme="majorHAnsi" w:hAnsiTheme="majorHAnsi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F13BC6">
                            <w:rPr>
                              <w:rStyle w:val="Sidnummer"/>
                              <w:rFonts w:asciiTheme="majorHAnsi" w:hAnsiTheme="majorHAnsi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Pr="00E07B1B">
                            <w:rPr>
                              <w:rStyle w:val="Sidnummer"/>
                              <w:rFonts w:asciiTheme="majorHAnsi" w:hAnsiTheme="majorHAnsi"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rStyle w:val="Sidnummer"/>
                              <w:rFonts w:asciiTheme="majorHAnsi" w:hAnsiTheme="majorHAnsi"/>
                              <w:sz w:val="16"/>
                              <w:szCs w:val="16"/>
                            </w:rPr>
                            <w:tab/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8A1936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32" type="#_x0000_t202" style="position:absolute;margin-left:58.05pt;margin-top:45.2pt;width:321.35pt;height:18.7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" filled="f" stroked="f">
              <v:textbox inset="0,0,0,0">
                <w:txbxContent>
                  <w:p w14:paraId="26B9F3E9" w14:textId="77777777" w:rsidR="00660269" w:rsidRPr="001860B9" w:rsidRDefault="00660269" w:rsidP="00E07B1B">
                    <w:pPr>
                      <w:pStyle w:val="Sidfot"/>
                      <w:ind w:left="142" w:hanging="142"/>
                      <w:jc w:val="left"/>
                      <w:rPr>
                        <w:sz w:val="16"/>
                        <w:szCs w:val="16"/>
                      </w:rPr>
                    </w:pPr>
                    <w:r w:rsidRPr="00E07B1B">
                      <w:rPr>
                        <w:rStyle w:val="Sidnummer"/>
                        <w:rFonts w:asciiTheme="majorHAnsi" w:hAnsiTheme="majorHAnsi"/>
                        <w:sz w:val="20"/>
                        <w:szCs w:val="20"/>
                      </w:rPr>
                      <w:fldChar w:fldCharType="begin"/>
                    </w:r>
                    <w:r w:rsidRPr="00E07B1B">
                      <w:rPr>
                        <w:rStyle w:val="Sidnummer"/>
                        <w:rFonts w:asciiTheme="majorHAnsi" w:hAnsiTheme="majorHAnsi"/>
                        <w:sz w:val="20"/>
                        <w:szCs w:val="20"/>
                      </w:rPr>
                      <w:instrText xml:space="preserve">PAGE  </w:instrText>
                    </w:r>
                    <w:r w:rsidRPr="00E07B1B">
                      <w:rPr>
                        <w:rStyle w:val="Sidnummer"/>
                        <w:rFonts w:asciiTheme="majorHAnsi" w:hAnsiTheme="majorHAnsi"/>
                        <w:sz w:val="20"/>
                        <w:szCs w:val="20"/>
                      </w:rPr>
                      <w:fldChar w:fldCharType="separate"/>
                    </w:r>
                    <w:r w:rsidR="00F13BC6">
                      <w:rPr>
                        <w:rStyle w:val="Sidnummer"/>
                        <w:rFonts w:asciiTheme="majorHAnsi" w:hAnsiTheme="majorHAnsi"/>
                        <w:noProof/>
                        <w:sz w:val="20"/>
                        <w:szCs w:val="20"/>
                      </w:rPr>
                      <w:t>8</w:t>
                    </w:r>
                    <w:r w:rsidRPr="00E07B1B">
                      <w:rPr>
                        <w:rStyle w:val="Sidnummer"/>
                        <w:rFonts w:asciiTheme="majorHAnsi" w:hAnsiTheme="majorHAnsi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rStyle w:val="Sidnummer"/>
                        <w:rFonts w:asciiTheme="majorHAnsi" w:hAnsiTheme="majorHAnsi"/>
                        <w:sz w:val="16"/>
                        <w:szCs w:val="16"/>
                      </w:rPr>
                      <w:tab/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BCC56F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FC1C5A"/>
    <w:multiLevelType w:val="hybridMultilevel"/>
    <w:tmpl w:val="BA12E77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F67F4"/>
    <w:multiLevelType w:val="hybridMultilevel"/>
    <w:tmpl w:val="75525A52"/>
    <w:lvl w:ilvl="0" w:tplc="A0D81926">
      <w:start w:val="1"/>
      <w:numFmt w:val="bullet"/>
      <w:pStyle w:val="Liststyck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2160" w:hanging="360"/>
      </w:pPr>
      <w:rPr>
        <w:rFonts w:ascii="Courier" w:hAnsi="Courier" w:hint="default"/>
      </w:rPr>
    </w:lvl>
    <w:lvl w:ilvl="2" w:tplc="041D0005" w:tentative="1">
      <w:start w:val="1"/>
      <w:numFmt w:val="bullet"/>
      <w:lvlText w:val=""/>
      <w:lvlJc w:val="left"/>
      <w:pPr>
        <w:ind w:left="2880" w:hanging="360"/>
      </w:pPr>
      <w:rPr>
        <w:rFonts w:ascii="Symbol" w:hAnsi="Symbol" w:hint="default"/>
      </w:rPr>
    </w:lvl>
    <w:lvl w:ilvl="3" w:tplc="041D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320" w:hanging="360"/>
      </w:pPr>
      <w:rPr>
        <w:rFonts w:ascii="Courier" w:hAnsi="Courier" w:hint="default"/>
      </w:rPr>
    </w:lvl>
    <w:lvl w:ilvl="5" w:tplc="041D0005" w:tentative="1">
      <w:start w:val="1"/>
      <w:numFmt w:val="bullet"/>
      <w:lvlText w:val=""/>
      <w:lvlJc w:val="left"/>
      <w:pPr>
        <w:ind w:left="5040" w:hanging="360"/>
      </w:pPr>
      <w:rPr>
        <w:rFonts w:ascii="Symbol" w:hAnsi="Symbol" w:hint="default"/>
      </w:rPr>
    </w:lvl>
    <w:lvl w:ilvl="6" w:tplc="041D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480" w:hanging="360"/>
      </w:pPr>
      <w:rPr>
        <w:rFonts w:ascii="Courier" w:hAnsi="Courier" w:hint="default"/>
      </w:rPr>
    </w:lvl>
    <w:lvl w:ilvl="8" w:tplc="041D0005" w:tentative="1">
      <w:start w:val="1"/>
      <w:numFmt w:val="bullet"/>
      <w:lvlText w:val=""/>
      <w:lvlJc w:val="left"/>
      <w:pPr>
        <w:ind w:left="7200" w:hanging="360"/>
      </w:pPr>
      <w:rPr>
        <w:rFonts w:ascii="Symbol" w:hAnsi="Symbol" w:hint="default"/>
      </w:rPr>
    </w:lvl>
  </w:abstractNum>
  <w:abstractNum w:abstractNumId="3" w15:restartNumberingAfterBreak="0">
    <w:nsid w:val="065E76E0"/>
    <w:multiLevelType w:val="multilevel"/>
    <w:tmpl w:val="7DACB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1C45B3"/>
    <w:multiLevelType w:val="hybridMultilevel"/>
    <w:tmpl w:val="3BB0295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74A65"/>
    <w:multiLevelType w:val="hybridMultilevel"/>
    <w:tmpl w:val="E104E4E6"/>
    <w:lvl w:ilvl="0" w:tplc="F49A5562">
      <w:start w:val="1"/>
      <w:numFmt w:val="bullet"/>
      <w:pStyle w:val="Faktaruta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8A42FB9"/>
    <w:multiLevelType w:val="hybridMultilevel"/>
    <w:tmpl w:val="09EA9066"/>
    <w:lvl w:ilvl="0" w:tplc="041D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28684F"/>
    <w:multiLevelType w:val="multilevel"/>
    <w:tmpl w:val="BBC05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196C05"/>
    <w:multiLevelType w:val="hybridMultilevel"/>
    <w:tmpl w:val="741857FC"/>
    <w:lvl w:ilvl="0" w:tplc="71B6B2F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D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7A562A"/>
    <w:multiLevelType w:val="multilevel"/>
    <w:tmpl w:val="BF746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A77C18"/>
    <w:multiLevelType w:val="multilevel"/>
    <w:tmpl w:val="DBD2A95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75E01E6"/>
    <w:multiLevelType w:val="hybridMultilevel"/>
    <w:tmpl w:val="E154E45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5BBE5957"/>
    <w:multiLevelType w:val="hybridMultilevel"/>
    <w:tmpl w:val="6EDA4522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7B3EFA"/>
    <w:multiLevelType w:val="hybridMultilevel"/>
    <w:tmpl w:val="690C5CEE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6B1852"/>
    <w:multiLevelType w:val="hybridMultilevel"/>
    <w:tmpl w:val="4FB2CA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" w:hAnsi="Courier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EA41BCB"/>
    <w:multiLevelType w:val="hybridMultilevel"/>
    <w:tmpl w:val="CAEC6EF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num w:numId="1" w16cid:durableId="312218779">
    <w:abstractNumId w:val="15"/>
  </w:num>
  <w:num w:numId="2" w16cid:durableId="1548180408">
    <w:abstractNumId w:val="11"/>
  </w:num>
  <w:num w:numId="3" w16cid:durableId="1549806060">
    <w:abstractNumId w:val="0"/>
  </w:num>
  <w:num w:numId="4" w16cid:durableId="7677012">
    <w:abstractNumId w:val="5"/>
  </w:num>
  <w:num w:numId="5" w16cid:durableId="1622102804">
    <w:abstractNumId w:val="14"/>
  </w:num>
  <w:num w:numId="6" w16cid:durableId="1527137641">
    <w:abstractNumId w:val="2"/>
  </w:num>
  <w:num w:numId="7" w16cid:durableId="1370643063">
    <w:abstractNumId w:val="8"/>
  </w:num>
  <w:num w:numId="8" w16cid:durableId="283464346">
    <w:abstractNumId w:val="6"/>
  </w:num>
  <w:num w:numId="9" w16cid:durableId="1619797598">
    <w:abstractNumId w:val="7"/>
  </w:num>
  <w:num w:numId="10" w16cid:durableId="199637665">
    <w:abstractNumId w:val="3"/>
  </w:num>
  <w:num w:numId="11" w16cid:durableId="2061056918">
    <w:abstractNumId w:val="9"/>
  </w:num>
  <w:num w:numId="12" w16cid:durableId="390470686">
    <w:abstractNumId w:val="13"/>
  </w:num>
  <w:num w:numId="13" w16cid:durableId="1209294096">
    <w:abstractNumId w:val="4"/>
  </w:num>
  <w:num w:numId="14" w16cid:durableId="2098553224">
    <w:abstractNumId w:val="12"/>
  </w:num>
  <w:num w:numId="15" w16cid:durableId="449398651">
    <w:abstractNumId w:val="1"/>
  </w:num>
  <w:num w:numId="16" w16cid:durableId="3220490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proofState w:spelling="clean" w:grammar="clean"/>
  <w:attachedTemplate r:id="rId1"/>
  <w:stylePaneFormatFilter w:val="9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1"/>
  <w:defaultTabStop w:val="130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strokecolor="#4a773c">
      <v:stroke color="#4a773c" weight="1pt"/>
      <v:shadow opacity="24903f" origin=",.5" offset="0,.55556mm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43"/>
    <w:rsid w:val="000051D5"/>
    <w:rsid w:val="00006D2A"/>
    <w:rsid w:val="00010D47"/>
    <w:rsid w:val="00013895"/>
    <w:rsid w:val="00016CF0"/>
    <w:rsid w:val="00030DDD"/>
    <w:rsid w:val="00033ED5"/>
    <w:rsid w:val="0005691C"/>
    <w:rsid w:val="000655CC"/>
    <w:rsid w:val="000700AE"/>
    <w:rsid w:val="00084024"/>
    <w:rsid w:val="0009062C"/>
    <w:rsid w:val="00095368"/>
    <w:rsid w:val="000B12D9"/>
    <w:rsid w:val="000B2043"/>
    <w:rsid w:val="000B4536"/>
    <w:rsid w:val="000C6871"/>
    <w:rsid w:val="000D135B"/>
    <w:rsid w:val="00105C31"/>
    <w:rsid w:val="001139D4"/>
    <w:rsid w:val="00131B08"/>
    <w:rsid w:val="0013580F"/>
    <w:rsid w:val="00137B6D"/>
    <w:rsid w:val="0014070B"/>
    <w:rsid w:val="001522AE"/>
    <w:rsid w:val="00153027"/>
    <w:rsid w:val="00161FE6"/>
    <w:rsid w:val="00167ABB"/>
    <w:rsid w:val="001860B9"/>
    <w:rsid w:val="00186F2B"/>
    <w:rsid w:val="001874D6"/>
    <w:rsid w:val="0019632A"/>
    <w:rsid w:val="001A4E7C"/>
    <w:rsid w:val="001B245A"/>
    <w:rsid w:val="001B6A04"/>
    <w:rsid w:val="001C4D0A"/>
    <w:rsid w:val="001C5FEF"/>
    <w:rsid w:val="001D274C"/>
    <w:rsid w:val="001F49D9"/>
    <w:rsid w:val="00211487"/>
    <w:rsid w:val="00211D91"/>
    <w:rsid w:val="00235B57"/>
    <w:rsid w:val="002408C6"/>
    <w:rsid w:val="00280A85"/>
    <w:rsid w:val="00290B5D"/>
    <w:rsid w:val="002B0B30"/>
    <w:rsid w:val="002C0C02"/>
    <w:rsid w:val="002C2DBF"/>
    <w:rsid w:val="002C60AD"/>
    <w:rsid w:val="002F08BA"/>
    <w:rsid w:val="002F568B"/>
    <w:rsid w:val="002F7818"/>
    <w:rsid w:val="00310F49"/>
    <w:rsid w:val="003203D7"/>
    <w:rsid w:val="00320F86"/>
    <w:rsid w:val="00324171"/>
    <w:rsid w:val="00326C24"/>
    <w:rsid w:val="00341D99"/>
    <w:rsid w:val="0034307B"/>
    <w:rsid w:val="003432FE"/>
    <w:rsid w:val="00345EB1"/>
    <w:rsid w:val="00345EEA"/>
    <w:rsid w:val="00347D98"/>
    <w:rsid w:val="0036357D"/>
    <w:rsid w:val="0036594C"/>
    <w:rsid w:val="00381992"/>
    <w:rsid w:val="003854F1"/>
    <w:rsid w:val="0039118E"/>
    <w:rsid w:val="00397F54"/>
    <w:rsid w:val="003A0D43"/>
    <w:rsid w:val="003A41FE"/>
    <w:rsid w:val="003B2A4B"/>
    <w:rsid w:val="003C0602"/>
    <w:rsid w:val="003D21A2"/>
    <w:rsid w:val="003D2F75"/>
    <w:rsid w:val="003E2FF7"/>
    <w:rsid w:val="00406AA7"/>
    <w:rsid w:val="00406BEA"/>
    <w:rsid w:val="00413A06"/>
    <w:rsid w:val="004230F7"/>
    <w:rsid w:val="0043167E"/>
    <w:rsid w:val="00441BE4"/>
    <w:rsid w:val="00444493"/>
    <w:rsid w:val="00460F4B"/>
    <w:rsid w:val="00465651"/>
    <w:rsid w:val="00470F4F"/>
    <w:rsid w:val="00480DC7"/>
    <w:rsid w:val="0049236A"/>
    <w:rsid w:val="00492718"/>
    <w:rsid w:val="00493E0A"/>
    <w:rsid w:val="004A355D"/>
    <w:rsid w:val="004A4970"/>
    <w:rsid w:val="004B2A01"/>
    <w:rsid w:val="004C759A"/>
    <w:rsid w:val="004F4518"/>
    <w:rsid w:val="00511CC4"/>
    <w:rsid w:val="00522387"/>
    <w:rsid w:val="00524DE9"/>
    <w:rsid w:val="00526753"/>
    <w:rsid w:val="00531E60"/>
    <w:rsid w:val="00545F31"/>
    <w:rsid w:val="00565129"/>
    <w:rsid w:val="00591A8C"/>
    <w:rsid w:val="005A1DE8"/>
    <w:rsid w:val="005A54ED"/>
    <w:rsid w:val="005C693B"/>
    <w:rsid w:val="005E1E24"/>
    <w:rsid w:val="005E2649"/>
    <w:rsid w:val="0060596B"/>
    <w:rsid w:val="00606D97"/>
    <w:rsid w:val="00614E64"/>
    <w:rsid w:val="00617710"/>
    <w:rsid w:val="0062184C"/>
    <w:rsid w:val="00623724"/>
    <w:rsid w:val="00627BEA"/>
    <w:rsid w:val="006319DB"/>
    <w:rsid w:val="00645919"/>
    <w:rsid w:val="00660269"/>
    <w:rsid w:val="00665F89"/>
    <w:rsid w:val="00673C92"/>
    <w:rsid w:val="006753EC"/>
    <w:rsid w:val="006945F4"/>
    <w:rsid w:val="006A7261"/>
    <w:rsid w:val="006B0D29"/>
    <w:rsid w:val="006B1819"/>
    <w:rsid w:val="006C24F8"/>
    <w:rsid w:val="006C5048"/>
    <w:rsid w:val="006C6A4B"/>
    <w:rsid w:val="006C779F"/>
    <w:rsid w:val="006D7535"/>
    <w:rsid w:val="006E450B"/>
    <w:rsid w:val="006F0D7E"/>
    <w:rsid w:val="00710B77"/>
    <w:rsid w:val="007221C2"/>
    <w:rsid w:val="007253A5"/>
    <w:rsid w:val="00730955"/>
    <w:rsid w:val="00730CF2"/>
    <w:rsid w:val="00733A9C"/>
    <w:rsid w:val="00737215"/>
    <w:rsid w:val="00754905"/>
    <w:rsid w:val="00771100"/>
    <w:rsid w:val="007821CE"/>
    <w:rsid w:val="007847B2"/>
    <w:rsid w:val="007A7EAA"/>
    <w:rsid w:val="007D4241"/>
    <w:rsid w:val="007D4EA3"/>
    <w:rsid w:val="008262E9"/>
    <w:rsid w:val="00827063"/>
    <w:rsid w:val="00827E69"/>
    <w:rsid w:val="00835C4D"/>
    <w:rsid w:val="00843F48"/>
    <w:rsid w:val="0087139C"/>
    <w:rsid w:val="008900BB"/>
    <w:rsid w:val="00897ABF"/>
    <w:rsid w:val="00897C9E"/>
    <w:rsid w:val="008A3DEA"/>
    <w:rsid w:val="008B1ACA"/>
    <w:rsid w:val="008C7F2A"/>
    <w:rsid w:val="008E46B2"/>
    <w:rsid w:val="008E682C"/>
    <w:rsid w:val="008E78A1"/>
    <w:rsid w:val="00906238"/>
    <w:rsid w:val="00907EF9"/>
    <w:rsid w:val="00923B28"/>
    <w:rsid w:val="0093085B"/>
    <w:rsid w:val="009347A5"/>
    <w:rsid w:val="009471BF"/>
    <w:rsid w:val="00950E4E"/>
    <w:rsid w:val="009529BD"/>
    <w:rsid w:val="009618C7"/>
    <w:rsid w:val="00986295"/>
    <w:rsid w:val="009876A7"/>
    <w:rsid w:val="00995D0D"/>
    <w:rsid w:val="009C0D12"/>
    <w:rsid w:val="009C192E"/>
    <w:rsid w:val="009E0CF9"/>
    <w:rsid w:val="009E531B"/>
    <w:rsid w:val="009E6C56"/>
    <w:rsid w:val="009E7DCF"/>
    <w:rsid w:val="009F5608"/>
    <w:rsid w:val="00A05942"/>
    <w:rsid w:val="00A148EE"/>
    <w:rsid w:val="00A41C05"/>
    <w:rsid w:val="00A42426"/>
    <w:rsid w:val="00A514B7"/>
    <w:rsid w:val="00A54A0B"/>
    <w:rsid w:val="00A81C44"/>
    <w:rsid w:val="00A90D77"/>
    <w:rsid w:val="00A92E07"/>
    <w:rsid w:val="00AA6EB4"/>
    <w:rsid w:val="00AC3FF6"/>
    <w:rsid w:val="00AF5AAF"/>
    <w:rsid w:val="00B14561"/>
    <w:rsid w:val="00B16219"/>
    <w:rsid w:val="00B16C59"/>
    <w:rsid w:val="00B33FDD"/>
    <w:rsid w:val="00B36107"/>
    <w:rsid w:val="00B41789"/>
    <w:rsid w:val="00B47469"/>
    <w:rsid w:val="00B60C6C"/>
    <w:rsid w:val="00B77D88"/>
    <w:rsid w:val="00B851B9"/>
    <w:rsid w:val="00B90054"/>
    <w:rsid w:val="00BA0066"/>
    <w:rsid w:val="00BC322E"/>
    <w:rsid w:val="00BC6E90"/>
    <w:rsid w:val="00BE36B1"/>
    <w:rsid w:val="00C24617"/>
    <w:rsid w:val="00C4115D"/>
    <w:rsid w:val="00C43BDD"/>
    <w:rsid w:val="00C47778"/>
    <w:rsid w:val="00C5240A"/>
    <w:rsid w:val="00C5398F"/>
    <w:rsid w:val="00C556F5"/>
    <w:rsid w:val="00C7430C"/>
    <w:rsid w:val="00C9071C"/>
    <w:rsid w:val="00C93353"/>
    <w:rsid w:val="00CA1320"/>
    <w:rsid w:val="00CA521F"/>
    <w:rsid w:val="00CB0493"/>
    <w:rsid w:val="00CB4523"/>
    <w:rsid w:val="00CE4B73"/>
    <w:rsid w:val="00CE6608"/>
    <w:rsid w:val="00D14C4F"/>
    <w:rsid w:val="00D47AD7"/>
    <w:rsid w:val="00D85218"/>
    <w:rsid w:val="00DE4447"/>
    <w:rsid w:val="00DE5DA2"/>
    <w:rsid w:val="00DF0033"/>
    <w:rsid w:val="00E07B1B"/>
    <w:rsid w:val="00E30228"/>
    <w:rsid w:val="00E52A86"/>
    <w:rsid w:val="00E54B47"/>
    <w:rsid w:val="00E553BF"/>
    <w:rsid w:val="00E55D93"/>
    <w:rsid w:val="00E61294"/>
    <w:rsid w:val="00E90E82"/>
    <w:rsid w:val="00EA1BAA"/>
    <w:rsid w:val="00EA3FCD"/>
    <w:rsid w:val="00EA42A0"/>
    <w:rsid w:val="00EB6714"/>
    <w:rsid w:val="00EC5006"/>
    <w:rsid w:val="00ED7AA6"/>
    <w:rsid w:val="00EE2A56"/>
    <w:rsid w:val="00F02BFD"/>
    <w:rsid w:val="00F041AE"/>
    <w:rsid w:val="00F13BC6"/>
    <w:rsid w:val="00F22264"/>
    <w:rsid w:val="00F26768"/>
    <w:rsid w:val="00F413D9"/>
    <w:rsid w:val="00F5135F"/>
    <w:rsid w:val="00F536AB"/>
    <w:rsid w:val="00F75D84"/>
    <w:rsid w:val="00F8494C"/>
    <w:rsid w:val="00F86F47"/>
    <w:rsid w:val="00F9486B"/>
    <w:rsid w:val="00FB2F0F"/>
    <w:rsid w:val="00FB5086"/>
    <w:rsid w:val="00FD0D9C"/>
    <w:rsid w:val="00FD2C5C"/>
    <w:rsid w:val="00FE12D8"/>
    <w:rsid w:val="00FE4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strokecolor="#4a773c">
      <v:stroke color="#4a773c" weight="1pt"/>
      <v:shadow opacity="24903f" origin=",.5" offset="0,.55556mm"/>
    </o:shapedefaults>
    <o:shapelayout v:ext="edit">
      <o:idmap v:ext="edit" data="2"/>
    </o:shapelayout>
  </w:shapeDefaults>
  <w:doNotEmbedSmartTags/>
  <w:decimalSymbol w:val=","/>
  <w:listSeparator w:val=";"/>
  <w14:docId w14:val="2799B48B"/>
  <w14:defaultImageDpi w14:val="300"/>
  <w15:docId w15:val="{B7B2E1F7-4155-E146-84F0-173DB72E3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3"/>
    <w:qFormat/>
    <w:rsid w:val="004230F7"/>
    <w:pPr>
      <w:spacing w:after="200" w:line="280" w:lineRule="exact"/>
    </w:pPr>
    <w:rPr>
      <w:sz w:val="24"/>
      <w:szCs w:val="24"/>
    </w:rPr>
  </w:style>
  <w:style w:type="paragraph" w:styleId="Rubrik1">
    <w:name w:val="heading 1"/>
    <w:aliases w:val="Rubrik VGR"/>
    <w:next w:val="IngresstextVGR"/>
    <w:link w:val="Rubrik1Char"/>
    <w:qFormat/>
    <w:rsid w:val="00627BEA"/>
    <w:pPr>
      <w:keepNext/>
      <w:spacing w:before="240" w:after="240"/>
      <w:outlineLvl w:val="0"/>
    </w:pPr>
    <w:rPr>
      <w:rFonts w:ascii="Calibri" w:eastAsia="MS Gothic" w:hAnsi="Calibri"/>
      <w:bCs/>
      <w:kern w:val="32"/>
      <w:sz w:val="48"/>
      <w:szCs w:val="32"/>
    </w:rPr>
  </w:style>
  <w:style w:type="paragraph" w:styleId="Rubrik2">
    <w:name w:val="heading 2"/>
    <w:aliases w:val="Rubrik 2 VGR"/>
    <w:basedOn w:val="Normal"/>
    <w:next w:val="Normal"/>
    <w:link w:val="Rubrik2Char"/>
    <w:uiPriority w:val="3"/>
    <w:unhideWhenUsed/>
    <w:qFormat/>
    <w:rsid w:val="00627BEA"/>
    <w:pPr>
      <w:keepNext/>
      <w:keepLines/>
      <w:spacing w:before="240" w:after="40" w:line="240" w:lineRule="auto"/>
      <w:outlineLvl w:val="1"/>
    </w:pPr>
    <w:rPr>
      <w:rFonts w:asciiTheme="majorHAnsi" w:eastAsiaTheme="majorEastAsia" w:hAnsiTheme="majorHAnsi" w:cstheme="majorBidi"/>
      <w:bCs/>
      <w:color w:val="000000" w:themeColor="text1"/>
      <w:sz w:val="40"/>
      <w:szCs w:val="26"/>
    </w:rPr>
  </w:style>
  <w:style w:type="paragraph" w:styleId="Rubrik3">
    <w:name w:val="heading 3"/>
    <w:aliases w:val="Rubrik 3 VGR"/>
    <w:basedOn w:val="Normal"/>
    <w:next w:val="Normal"/>
    <w:link w:val="Rubrik3Char"/>
    <w:uiPriority w:val="3"/>
    <w:unhideWhenUsed/>
    <w:qFormat/>
    <w:rsid w:val="00627BEA"/>
    <w:pPr>
      <w:keepNext/>
      <w:keepLines/>
      <w:spacing w:before="240" w:after="40" w:line="240" w:lineRule="auto"/>
      <w:outlineLvl w:val="2"/>
    </w:pPr>
    <w:rPr>
      <w:rFonts w:asciiTheme="majorHAnsi" w:eastAsiaTheme="majorEastAsia" w:hAnsiTheme="majorHAnsi" w:cstheme="majorBidi"/>
      <w:bCs/>
      <w:color w:val="000000" w:themeColor="text1"/>
      <w:sz w:val="36"/>
    </w:rPr>
  </w:style>
  <w:style w:type="paragraph" w:styleId="Rubrik4">
    <w:name w:val="heading 4"/>
    <w:aliases w:val="mellanrubrik"/>
    <w:basedOn w:val="Normal"/>
    <w:next w:val="Normal"/>
    <w:link w:val="Rubrik4Char"/>
    <w:uiPriority w:val="3"/>
    <w:unhideWhenUsed/>
    <w:qFormat/>
    <w:rsid w:val="00627BEA"/>
    <w:pPr>
      <w:keepNext/>
      <w:keepLines/>
      <w:spacing w:before="240" w:after="0" w:line="240" w:lineRule="auto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sz w:val="26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2F568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304B" w:themeColor="accent1" w:themeShade="7F"/>
    </w:rPr>
  </w:style>
  <w:style w:type="character" w:default="1" w:styleId="Standardstycketeckensnitt">
    <w:name w:val="Default Paragraph Font"/>
    <w:uiPriority w:val="1"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IngresstextVGR">
    <w:name w:val="Ingresstext VGR"/>
    <w:next w:val="Normal"/>
    <w:uiPriority w:val="2"/>
    <w:qFormat/>
    <w:rsid w:val="00906238"/>
    <w:pPr>
      <w:widowControl w:val="0"/>
      <w:tabs>
        <w:tab w:val="left" w:pos="227"/>
      </w:tabs>
      <w:autoSpaceDE w:val="0"/>
      <w:autoSpaceDN w:val="0"/>
      <w:adjustRightInd w:val="0"/>
      <w:spacing w:before="120" w:after="200" w:line="280" w:lineRule="atLeast"/>
      <w:textAlignment w:val="center"/>
    </w:pPr>
    <w:rPr>
      <w:rFonts w:ascii="Calibri" w:hAnsi="Calibri"/>
      <w:color w:val="000000"/>
      <w:sz w:val="28"/>
    </w:rPr>
  </w:style>
  <w:style w:type="paragraph" w:customStyle="1" w:styleId="Bildtext">
    <w:name w:val="Bildtext"/>
    <w:basedOn w:val="Normal"/>
    <w:semiHidden/>
    <w:rsid w:val="00880FEE"/>
    <w:pPr>
      <w:widowControl w:val="0"/>
      <w:autoSpaceDE w:val="0"/>
      <w:autoSpaceDN w:val="0"/>
      <w:adjustRightInd w:val="0"/>
      <w:spacing w:line="160" w:lineRule="atLeast"/>
      <w:textAlignment w:val="center"/>
    </w:pPr>
    <w:rPr>
      <w:rFonts w:ascii="Arial" w:hAnsi="Arial"/>
      <w:i/>
      <w:color w:val="000000"/>
      <w:sz w:val="12"/>
      <w:szCs w:val="12"/>
    </w:rPr>
  </w:style>
  <w:style w:type="paragraph" w:customStyle="1" w:styleId="Sidrubrikliten">
    <w:name w:val="Sidrubrik liten"/>
    <w:basedOn w:val="Normal"/>
    <w:semiHidden/>
    <w:rsid w:val="00880FEE"/>
    <w:pPr>
      <w:widowControl w:val="0"/>
      <w:autoSpaceDE w:val="0"/>
      <w:autoSpaceDN w:val="0"/>
      <w:adjustRightInd w:val="0"/>
      <w:spacing w:line="240" w:lineRule="atLeast"/>
      <w:textAlignment w:val="center"/>
    </w:pPr>
    <w:rPr>
      <w:rFonts w:ascii="Arial" w:hAnsi="Arial"/>
      <w:b/>
      <w:color w:val="FFFFFF"/>
      <w:spacing w:val="2"/>
      <w:sz w:val="20"/>
      <w:szCs w:val="20"/>
    </w:rPr>
  </w:style>
  <w:style w:type="paragraph" w:customStyle="1" w:styleId="Sidrubrikstor">
    <w:name w:val="Sidrubrik stor"/>
    <w:basedOn w:val="Normal"/>
    <w:semiHidden/>
    <w:rsid w:val="00880FEE"/>
    <w:pPr>
      <w:widowControl w:val="0"/>
      <w:autoSpaceDE w:val="0"/>
      <w:autoSpaceDN w:val="0"/>
      <w:adjustRightInd w:val="0"/>
      <w:spacing w:line="840" w:lineRule="atLeast"/>
      <w:textAlignment w:val="center"/>
    </w:pPr>
    <w:rPr>
      <w:rFonts w:ascii="Arial" w:hAnsi="Arial"/>
      <w:color w:val="FFFFFF"/>
      <w:spacing w:val="-17"/>
      <w:sz w:val="84"/>
      <w:szCs w:val="84"/>
    </w:rPr>
  </w:style>
  <w:style w:type="paragraph" w:styleId="Sidfot">
    <w:name w:val="footer"/>
    <w:basedOn w:val="Normal"/>
    <w:link w:val="SidfotChar"/>
    <w:semiHidden/>
    <w:rsid w:val="00880FEE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/>
      <w:color w:val="000000"/>
      <w:sz w:val="12"/>
      <w:szCs w:val="12"/>
    </w:rPr>
  </w:style>
  <w:style w:type="character" w:customStyle="1" w:styleId="Avdelaresidfot">
    <w:name w:val="Avdelare sidfot"/>
    <w:semiHidden/>
    <w:rsid w:val="00880FEE"/>
    <w:rPr>
      <w:rFonts w:ascii="Arial" w:hAnsi="Arial"/>
      <w:position w:val="1"/>
    </w:rPr>
  </w:style>
  <w:style w:type="paragraph" w:styleId="Sidhuvud">
    <w:name w:val="header"/>
    <w:basedOn w:val="Normal"/>
    <w:semiHidden/>
    <w:rsid w:val="00AA0F08"/>
    <w:pPr>
      <w:tabs>
        <w:tab w:val="center" w:pos="4703"/>
        <w:tab w:val="right" w:pos="9406"/>
      </w:tabs>
    </w:pPr>
  </w:style>
  <w:style w:type="character" w:styleId="Sidnummer">
    <w:name w:val="page number"/>
    <w:basedOn w:val="Standardstycketeckensnitt"/>
    <w:semiHidden/>
    <w:rsid w:val="00AA0F08"/>
  </w:style>
  <w:style w:type="paragraph" w:styleId="Underrubrik">
    <w:name w:val="Subtitle"/>
    <w:aliases w:val="Enhet/nämnd"/>
    <w:basedOn w:val="Normal"/>
    <w:next w:val="Normal"/>
    <w:link w:val="UnderrubrikChar"/>
    <w:qFormat/>
    <w:rsid w:val="002B0B30"/>
    <w:pPr>
      <w:spacing w:after="60"/>
    </w:pPr>
    <w:rPr>
      <w:rFonts w:ascii="Calibri" w:eastAsia="MS Gothic" w:hAnsi="Calibri"/>
      <w:sz w:val="20"/>
    </w:rPr>
  </w:style>
  <w:style w:type="character" w:customStyle="1" w:styleId="UnderrubrikChar">
    <w:name w:val="Underrubrik Char"/>
    <w:aliases w:val="Enhet/nämnd Char"/>
    <w:link w:val="Underrubrik"/>
    <w:rsid w:val="002B0B30"/>
    <w:rPr>
      <w:rFonts w:ascii="Calibri" w:eastAsia="MS Gothic" w:hAnsi="Calibri"/>
      <w:szCs w:val="24"/>
    </w:rPr>
  </w:style>
  <w:style w:type="character" w:customStyle="1" w:styleId="Rubrik1Char">
    <w:name w:val="Rubrik 1 Char"/>
    <w:aliases w:val="Rubrik VGR Char"/>
    <w:link w:val="Rubrik1"/>
    <w:rsid w:val="00627BEA"/>
    <w:rPr>
      <w:rFonts w:ascii="Calibri" w:eastAsia="MS Gothic" w:hAnsi="Calibri"/>
      <w:bCs/>
      <w:kern w:val="32"/>
      <w:sz w:val="48"/>
      <w:szCs w:val="32"/>
    </w:rPr>
  </w:style>
  <w:style w:type="paragraph" w:customStyle="1" w:styleId="Allmntstyckeformat">
    <w:name w:val="[Allmänt styckeformat]"/>
    <w:basedOn w:val="Normal"/>
    <w:uiPriority w:val="99"/>
    <w:semiHidden/>
    <w:rsid w:val="001C5FEF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SidfotChar">
    <w:name w:val="Sidfot Char"/>
    <w:link w:val="Sidfot"/>
    <w:semiHidden/>
    <w:rsid w:val="00EE2A56"/>
    <w:rPr>
      <w:rFonts w:ascii="Arial" w:hAnsi="Arial"/>
      <w:color w:val="000000"/>
      <w:sz w:val="12"/>
      <w:szCs w:val="12"/>
    </w:rPr>
  </w:style>
  <w:style w:type="paragraph" w:styleId="Rubrik">
    <w:name w:val="Title"/>
    <w:basedOn w:val="Normal"/>
    <w:next w:val="Normal"/>
    <w:link w:val="RubrikChar"/>
    <w:uiPriority w:val="10"/>
    <w:semiHidden/>
    <w:qFormat/>
    <w:rsid w:val="00AC3FF6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paragraph" w:customStyle="1" w:styleId="FaktarutaLista">
    <w:name w:val="Faktaruta Lista"/>
    <w:uiPriority w:val="5"/>
    <w:qFormat/>
    <w:rsid w:val="00617710"/>
    <w:pPr>
      <w:numPr>
        <w:numId w:val="4"/>
      </w:numPr>
      <w:spacing w:after="40"/>
      <w:ind w:left="357" w:hanging="357"/>
    </w:pPr>
    <w:rPr>
      <w:rFonts w:ascii="Calibri" w:hAnsi="Calibri" w:cs="Calibri"/>
      <w:color w:val="000000"/>
      <w:sz w:val="24"/>
      <w:szCs w:val="24"/>
    </w:rPr>
  </w:style>
  <w:style w:type="character" w:customStyle="1" w:styleId="RubrikChar">
    <w:name w:val="Rubrik Char"/>
    <w:link w:val="Rubrik"/>
    <w:uiPriority w:val="10"/>
    <w:semiHidden/>
    <w:rsid w:val="00F86F47"/>
    <w:rPr>
      <w:rFonts w:ascii="Calibri" w:eastAsia="MS Gothic" w:hAnsi="Calibri"/>
      <w:b/>
      <w:bCs/>
      <w:kern w:val="28"/>
      <w:sz w:val="32"/>
      <w:szCs w:val="32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CB049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CB0493"/>
    <w:rPr>
      <w:rFonts w:ascii="Lucida Grande" w:hAnsi="Lucida Grande" w:cs="Lucida Grande"/>
      <w:sz w:val="18"/>
      <w:szCs w:val="18"/>
    </w:rPr>
  </w:style>
  <w:style w:type="character" w:styleId="Platshllartext">
    <w:name w:val="Placeholder Text"/>
    <w:basedOn w:val="Standardstycketeckensnitt"/>
    <w:uiPriority w:val="99"/>
    <w:semiHidden/>
    <w:rsid w:val="00C9071C"/>
    <w:rPr>
      <w:color w:val="808080"/>
    </w:rPr>
  </w:style>
  <w:style w:type="paragraph" w:customStyle="1" w:styleId="Faktarutarubrik">
    <w:name w:val="Faktaruta rubrik"/>
    <w:basedOn w:val="Rubrik2"/>
    <w:next w:val="FaktarutaLista"/>
    <w:uiPriority w:val="3"/>
    <w:qFormat/>
    <w:rsid w:val="0009062C"/>
    <w:pPr>
      <w:spacing w:before="0"/>
      <w:outlineLvl w:val="2"/>
    </w:pPr>
    <w:rPr>
      <w:bCs w:val="0"/>
    </w:rPr>
  </w:style>
  <w:style w:type="character" w:customStyle="1" w:styleId="Rubrik2Char">
    <w:name w:val="Rubrik 2 Char"/>
    <w:aliases w:val="Rubrik 2 VGR Char"/>
    <w:basedOn w:val="Standardstycketeckensnitt"/>
    <w:link w:val="Rubrik2"/>
    <w:uiPriority w:val="3"/>
    <w:rsid w:val="00627BEA"/>
    <w:rPr>
      <w:rFonts w:asciiTheme="majorHAnsi" w:eastAsiaTheme="majorEastAsia" w:hAnsiTheme="majorHAnsi" w:cstheme="majorBidi"/>
      <w:bCs/>
      <w:color w:val="000000" w:themeColor="text1"/>
      <w:sz w:val="40"/>
      <w:szCs w:val="26"/>
    </w:rPr>
  </w:style>
  <w:style w:type="character" w:customStyle="1" w:styleId="Rubrik3Char">
    <w:name w:val="Rubrik 3 Char"/>
    <w:aliases w:val="Rubrik 3 VGR Char"/>
    <w:basedOn w:val="Standardstycketeckensnitt"/>
    <w:link w:val="Rubrik3"/>
    <w:uiPriority w:val="3"/>
    <w:rsid w:val="00627BEA"/>
    <w:rPr>
      <w:rFonts w:asciiTheme="majorHAnsi" w:eastAsiaTheme="majorEastAsia" w:hAnsiTheme="majorHAnsi" w:cstheme="majorBidi"/>
      <w:bCs/>
      <w:color w:val="000000" w:themeColor="text1"/>
      <w:sz w:val="36"/>
      <w:szCs w:val="24"/>
    </w:rPr>
  </w:style>
  <w:style w:type="character" w:customStyle="1" w:styleId="Rubrik4Char">
    <w:name w:val="Rubrik 4 Char"/>
    <w:aliases w:val="mellanrubrik Char"/>
    <w:basedOn w:val="Standardstycketeckensnitt"/>
    <w:link w:val="Rubrik4"/>
    <w:uiPriority w:val="3"/>
    <w:rsid w:val="00627BEA"/>
    <w:rPr>
      <w:rFonts w:asciiTheme="majorHAnsi" w:eastAsiaTheme="majorEastAsia" w:hAnsiTheme="majorHAnsi" w:cstheme="majorBidi"/>
      <w:b/>
      <w:bCs/>
      <w:iCs/>
      <w:color w:val="000000" w:themeColor="text1"/>
      <w:sz w:val="26"/>
      <w:szCs w:val="24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2F568B"/>
    <w:rPr>
      <w:rFonts w:asciiTheme="majorHAnsi" w:eastAsiaTheme="majorEastAsia" w:hAnsiTheme="majorHAnsi" w:cstheme="majorBidi"/>
      <w:color w:val="00304B" w:themeColor="accent1" w:themeShade="7F"/>
      <w:sz w:val="24"/>
      <w:szCs w:val="24"/>
    </w:rPr>
  </w:style>
  <w:style w:type="paragraph" w:styleId="Liststycke">
    <w:name w:val="List Paragraph"/>
    <w:basedOn w:val="Normal"/>
    <w:next w:val="Normalefterlista"/>
    <w:uiPriority w:val="34"/>
    <w:qFormat/>
    <w:rsid w:val="0062184C"/>
    <w:pPr>
      <w:numPr>
        <w:numId w:val="6"/>
      </w:numPr>
      <w:spacing w:after="40" w:line="240" w:lineRule="auto"/>
      <w:ind w:left="714" w:right="868" w:hanging="357"/>
    </w:pPr>
  </w:style>
  <w:style w:type="paragraph" w:customStyle="1" w:styleId="Normalefterlista">
    <w:name w:val="Normal efter lista"/>
    <w:basedOn w:val="Normal"/>
    <w:next w:val="Normal"/>
    <w:uiPriority w:val="3"/>
    <w:qFormat/>
    <w:rsid w:val="0062184C"/>
    <w:pPr>
      <w:spacing w:before="200"/>
    </w:pPr>
    <w:rPr>
      <w:rFonts w:eastAsia="MS Gothic"/>
    </w:rPr>
  </w:style>
  <w:style w:type="paragraph" w:styleId="Innehll1">
    <w:name w:val="toc 1"/>
    <w:basedOn w:val="Normal"/>
    <w:next w:val="Normal"/>
    <w:autoRedefine/>
    <w:uiPriority w:val="39"/>
    <w:unhideWhenUsed/>
    <w:rsid w:val="00524DE9"/>
    <w:pPr>
      <w:tabs>
        <w:tab w:val="right" w:leader="dot" w:pos="8779"/>
      </w:tabs>
      <w:spacing w:line="240" w:lineRule="auto"/>
    </w:pPr>
  </w:style>
  <w:style w:type="paragraph" w:customStyle="1" w:styleId="Omslagsrubrik">
    <w:name w:val="Omslagsrubrik"/>
    <w:basedOn w:val="Normal"/>
    <w:link w:val="OmslagsrubrikChar"/>
    <w:uiPriority w:val="3"/>
    <w:qFormat/>
    <w:rsid w:val="00FB2F0F"/>
    <w:pPr>
      <w:spacing w:after="0" w:line="240" w:lineRule="auto"/>
    </w:pPr>
    <w:rPr>
      <w:rFonts w:asciiTheme="majorHAnsi" w:hAnsiTheme="majorHAnsi"/>
      <w:sz w:val="96"/>
    </w:rPr>
  </w:style>
  <w:style w:type="character" w:customStyle="1" w:styleId="OmslagsrubrikChar">
    <w:name w:val="Omslagsrubrik Char"/>
    <w:basedOn w:val="Standardstycketeckensnitt"/>
    <w:link w:val="Omslagsrubrik"/>
    <w:uiPriority w:val="3"/>
    <w:rsid w:val="00FB2F0F"/>
    <w:rPr>
      <w:rFonts w:asciiTheme="majorHAnsi" w:hAnsiTheme="majorHAnsi"/>
      <w:sz w:val="96"/>
      <w:szCs w:val="24"/>
    </w:rPr>
  </w:style>
  <w:style w:type="paragraph" w:customStyle="1" w:styleId="Omslagsunderrubrik">
    <w:name w:val="Omslagsunderrubrik"/>
    <w:basedOn w:val="Normal"/>
    <w:link w:val="OmslagsunderrubrikChar"/>
    <w:uiPriority w:val="3"/>
    <w:qFormat/>
    <w:rsid w:val="00FB2F0F"/>
    <w:pPr>
      <w:spacing w:line="240" w:lineRule="auto"/>
    </w:pPr>
    <w:rPr>
      <w:rFonts w:asciiTheme="majorHAnsi" w:hAnsiTheme="majorHAnsi"/>
      <w:sz w:val="44"/>
      <w:szCs w:val="44"/>
    </w:rPr>
  </w:style>
  <w:style w:type="character" w:customStyle="1" w:styleId="OmslagsunderrubrikChar">
    <w:name w:val="Omslagsunderrubrik Char"/>
    <w:basedOn w:val="Standardstycketeckensnitt"/>
    <w:link w:val="Omslagsunderrubrik"/>
    <w:uiPriority w:val="3"/>
    <w:rsid w:val="00FB2F0F"/>
    <w:rPr>
      <w:rFonts w:asciiTheme="majorHAnsi" w:hAnsiTheme="majorHAnsi"/>
      <w:sz w:val="44"/>
      <w:szCs w:val="44"/>
    </w:rPr>
  </w:style>
  <w:style w:type="paragraph" w:styleId="Innehll2">
    <w:name w:val="toc 2"/>
    <w:basedOn w:val="Normal"/>
    <w:next w:val="Normal"/>
    <w:autoRedefine/>
    <w:uiPriority w:val="39"/>
    <w:unhideWhenUsed/>
    <w:rsid w:val="00E61294"/>
    <w:pPr>
      <w:ind w:left="240"/>
    </w:pPr>
  </w:style>
  <w:style w:type="paragraph" w:styleId="Innehll3">
    <w:name w:val="toc 3"/>
    <w:basedOn w:val="Normal"/>
    <w:next w:val="Normal"/>
    <w:autoRedefine/>
    <w:uiPriority w:val="39"/>
    <w:unhideWhenUsed/>
    <w:rsid w:val="00E61294"/>
    <w:pPr>
      <w:ind w:left="480"/>
    </w:pPr>
  </w:style>
  <w:style w:type="paragraph" w:styleId="Innehll4">
    <w:name w:val="toc 4"/>
    <w:basedOn w:val="Normal"/>
    <w:next w:val="Normal"/>
    <w:autoRedefine/>
    <w:uiPriority w:val="39"/>
    <w:unhideWhenUsed/>
    <w:rsid w:val="00E61294"/>
    <w:pPr>
      <w:ind w:left="720"/>
    </w:pPr>
  </w:style>
  <w:style w:type="paragraph" w:styleId="Innehll5">
    <w:name w:val="toc 5"/>
    <w:basedOn w:val="Normal"/>
    <w:next w:val="Normal"/>
    <w:autoRedefine/>
    <w:uiPriority w:val="39"/>
    <w:unhideWhenUsed/>
    <w:rsid w:val="00E61294"/>
    <w:pPr>
      <w:ind w:left="960"/>
    </w:pPr>
  </w:style>
  <w:style w:type="paragraph" w:styleId="Innehll6">
    <w:name w:val="toc 6"/>
    <w:basedOn w:val="Normal"/>
    <w:next w:val="Normal"/>
    <w:autoRedefine/>
    <w:uiPriority w:val="39"/>
    <w:unhideWhenUsed/>
    <w:rsid w:val="00E61294"/>
    <w:pPr>
      <w:ind w:left="1200"/>
    </w:pPr>
  </w:style>
  <w:style w:type="paragraph" w:styleId="Innehll7">
    <w:name w:val="toc 7"/>
    <w:basedOn w:val="Normal"/>
    <w:next w:val="Normal"/>
    <w:autoRedefine/>
    <w:uiPriority w:val="39"/>
    <w:unhideWhenUsed/>
    <w:rsid w:val="00E61294"/>
    <w:pPr>
      <w:ind w:left="1440"/>
    </w:pPr>
  </w:style>
  <w:style w:type="paragraph" w:styleId="Innehll8">
    <w:name w:val="toc 8"/>
    <w:basedOn w:val="Normal"/>
    <w:next w:val="Normal"/>
    <w:autoRedefine/>
    <w:uiPriority w:val="39"/>
    <w:unhideWhenUsed/>
    <w:rsid w:val="00E61294"/>
    <w:pPr>
      <w:ind w:left="1680"/>
    </w:pPr>
  </w:style>
  <w:style w:type="paragraph" w:styleId="Innehll9">
    <w:name w:val="toc 9"/>
    <w:basedOn w:val="Normal"/>
    <w:next w:val="Normal"/>
    <w:autoRedefine/>
    <w:uiPriority w:val="39"/>
    <w:unhideWhenUsed/>
    <w:rsid w:val="00E61294"/>
    <w:pPr>
      <w:ind w:left="1920"/>
    </w:pPr>
  </w:style>
  <w:style w:type="paragraph" w:customStyle="1" w:styleId="MellanrubrikVGR">
    <w:name w:val="Mellanrubrik VGR"/>
    <w:next w:val="Normal"/>
    <w:uiPriority w:val="2"/>
    <w:qFormat/>
    <w:rsid w:val="00FB5086"/>
    <w:pPr>
      <w:keepNext/>
      <w:keepLines/>
      <w:widowControl w:val="0"/>
      <w:autoSpaceDE w:val="0"/>
      <w:autoSpaceDN w:val="0"/>
      <w:adjustRightInd w:val="0"/>
      <w:spacing w:before="240"/>
      <w:textAlignment w:val="center"/>
    </w:pPr>
    <w:rPr>
      <w:rFonts w:ascii="Calibri" w:hAnsi="Calibri"/>
      <w:b/>
      <w:color w:val="000000"/>
      <w:sz w:val="26"/>
      <w:szCs w:val="18"/>
    </w:rPr>
  </w:style>
  <w:style w:type="paragraph" w:customStyle="1" w:styleId="Blockcitat">
    <w:name w:val="Blockcitat"/>
    <w:basedOn w:val="Normal"/>
    <w:link w:val="BlockcitatChar"/>
    <w:autoRedefine/>
    <w:qFormat/>
    <w:rsid w:val="00413A0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FBFBF" w:themeFill="background1" w:themeFillShade="BF"/>
      <w:spacing w:before="240" w:after="240" w:line="240" w:lineRule="auto"/>
      <w:contextualSpacing/>
    </w:pPr>
    <w:rPr>
      <w:rFonts w:ascii="Courier" w:eastAsiaTheme="minorHAnsi" w:hAnsi="Courier" w:cstheme="minorBidi"/>
      <w:sz w:val="22"/>
      <w:szCs w:val="22"/>
      <w:lang w:eastAsia="en-US"/>
    </w:rPr>
  </w:style>
  <w:style w:type="character" w:customStyle="1" w:styleId="BlockcitatChar">
    <w:name w:val="Blockcitat Char"/>
    <w:basedOn w:val="Standardstycketeckensnitt"/>
    <w:link w:val="Blockcitat"/>
    <w:rsid w:val="00413A06"/>
    <w:rPr>
      <w:rFonts w:ascii="Courier" w:eastAsiaTheme="minorHAnsi" w:hAnsi="Courier" w:cstheme="minorBidi"/>
      <w:sz w:val="22"/>
      <w:szCs w:val="22"/>
      <w:shd w:val="clear" w:color="auto" w:fill="BFBFBF" w:themeFill="background1" w:themeFillShade="BF"/>
      <w:lang w:eastAsia="en-US"/>
    </w:rPr>
  </w:style>
  <w:style w:type="character" w:styleId="Fotnotsreferens">
    <w:name w:val="footnote reference"/>
    <w:basedOn w:val="Standardstycketeckensnitt"/>
    <w:uiPriority w:val="99"/>
    <w:unhideWhenUsed/>
    <w:rsid w:val="00FB5086"/>
    <w:rPr>
      <w:vertAlign w:val="superscript"/>
    </w:rPr>
  </w:style>
  <w:style w:type="paragraph" w:customStyle="1" w:styleId="Formatmall1">
    <w:name w:val="Formatmall1"/>
    <w:basedOn w:val="Normal"/>
    <w:link w:val="Formatmall1Char"/>
    <w:uiPriority w:val="3"/>
    <w:qFormat/>
    <w:rsid w:val="00FB5086"/>
    <w:pPr>
      <w:spacing w:after="0"/>
    </w:pPr>
    <w:rPr>
      <w:sz w:val="20"/>
    </w:rPr>
  </w:style>
  <w:style w:type="character" w:customStyle="1" w:styleId="Formatmall1Char">
    <w:name w:val="Formatmall1 Char"/>
    <w:basedOn w:val="Standardstycketeckensnitt"/>
    <w:link w:val="Formatmall1"/>
    <w:uiPriority w:val="3"/>
    <w:rsid w:val="00FB5086"/>
    <w:rPr>
      <w:szCs w:val="24"/>
    </w:rPr>
  </w:style>
  <w:style w:type="paragraph" w:customStyle="1" w:styleId="FotnotVGR">
    <w:name w:val="Fotnot VGR"/>
    <w:basedOn w:val="Normal"/>
    <w:uiPriority w:val="3"/>
    <w:qFormat/>
    <w:rsid w:val="00FB5086"/>
    <w:pPr>
      <w:spacing w:after="0"/>
    </w:pPr>
    <w:rPr>
      <w:sz w:val="20"/>
    </w:rPr>
  </w:style>
  <w:style w:type="paragraph" w:styleId="Ingetavstnd">
    <w:name w:val="No Spacing"/>
    <w:uiPriority w:val="1"/>
    <w:qFormat/>
    <w:rsid w:val="00FB5086"/>
    <w:rPr>
      <w:sz w:val="24"/>
      <w:szCs w:val="24"/>
    </w:rPr>
  </w:style>
  <w:style w:type="character" w:styleId="Hyperlnk">
    <w:name w:val="Hyperlink"/>
    <w:basedOn w:val="Standardstycketeckensnitt"/>
    <w:uiPriority w:val="99"/>
    <w:unhideWhenUsed/>
    <w:rsid w:val="00A514B7"/>
    <w:rPr>
      <w:color w:val="006298" w:themeColor="hyperlink"/>
      <w:u w:val="single"/>
    </w:rPr>
  </w:style>
  <w:style w:type="table" w:styleId="Tabellrutnt">
    <w:name w:val="Table Grid"/>
    <w:basedOn w:val="Normaltabell"/>
    <w:uiPriority w:val="59"/>
    <w:rsid w:val="00F413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juslista-dekorfrg1">
    <w:name w:val="Light List Accent 1"/>
    <w:aliases w:val="VGR tabell blue"/>
    <w:basedOn w:val="Normaltabell"/>
    <w:uiPriority w:val="61"/>
    <w:rsid w:val="00827E69"/>
    <w:rPr>
      <w:sz w:val="24"/>
    </w:rPr>
    <w:tblPr>
      <w:tblStyleRowBandSize w:val="1"/>
      <w:tblStyleColBandSize w:val="1"/>
      <w:tblBorders>
        <w:top w:val="single" w:sz="4" w:space="0" w:color="006298" w:themeColor="accent1"/>
        <w:left w:val="single" w:sz="4" w:space="0" w:color="006298" w:themeColor="accent1"/>
        <w:bottom w:val="single" w:sz="4" w:space="0" w:color="006298" w:themeColor="accent1"/>
        <w:right w:val="single" w:sz="4" w:space="0" w:color="00629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29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298" w:themeColor="accent1"/>
          <w:left w:val="single" w:sz="8" w:space="0" w:color="006298" w:themeColor="accent1"/>
          <w:bottom w:val="single" w:sz="8" w:space="0" w:color="006298" w:themeColor="accent1"/>
          <w:right w:val="single" w:sz="8" w:space="0" w:color="00629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298" w:themeColor="accent1"/>
          <w:left w:val="single" w:sz="8" w:space="0" w:color="006298" w:themeColor="accent1"/>
          <w:bottom w:val="single" w:sz="8" w:space="0" w:color="006298" w:themeColor="accent1"/>
          <w:right w:val="single" w:sz="8" w:space="0" w:color="006298" w:themeColor="accent1"/>
        </w:tcBorders>
      </w:tcPr>
    </w:tblStylePr>
    <w:tblStylePr w:type="band1Horz">
      <w:tblPr/>
      <w:tcPr>
        <w:tcBorders>
          <w:top w:val="single" w:sz="8" w:space="0" w:color="006298" w:themeColor="accent1"/>
          <w:left w:val="single" w:sz="8" w:space="0" w:color="006298" w:themeColor="accent1"/>
          <w:bottom w:val="single" w:sz="8" w:space="0" w:color="006298" w:themeColor="accent1"/>
          <w:right w:val="single" w:sz="8" w:space="0" w:color="006298" w:themeColor="accent1"/>
        </w:tcBorders>
      </w:tcPr>
    </w:tblStylePr>
  </w:style>
  <w:style w:type="table" w:styleId="Ljustrutnt-dekorfrg6">
    <w:name w:val="Light Grid Accent 6"/>
    <w:basedOn w:val="Normaltabell"/>
    <w:uiPriority w:val="62"/>
    <w:rsid w:val="00397F54"/>
    <w:tblPr>
      <w:tblStyleRowBandSize w:val="1"/>
      <w:tblStyleColBandSize w:val="1"/>
      <w:tblBorders>
        <w:top w:val="single" w:sz="8" w:space="0" w:color="71B2C9" w:themeColor="accent6"/>
        <w:left w:val="single" w:sz="8" w:space="0" w:color="71B2C9" w:themeColor="accent6"/>
        <w:bottom w:val="single" w:sz="8" w:space="0" w:color="71B2C9" w:themeColor="accent6"/>
        <w:right w:val="single" w:sz="8" w:space="0" w:color="71B2C9" w:themeColor="accent6"/>
        <w:insideH w:val="single" w:sz="8" w:space="0" w:color="71B2C9" w:themeColor="accent6"/>
        <w:insideV w:val="single" w:sz="8" w:space="0" w:color="71B2C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2C9" w:themeColor="accent6"/>
          <w:left w:val="single" w:sz="8" w:space="0" w:color="71B2C9" w:themeColor="accent6"/>
          <w:bottom w:val="single" w:sz="18" w:space="0" w:color="71B2C9" w:themeColor="accent6"/>
          <w:right w:val="single" w:sz="8" w:space="0" w:color="71B2C9" w:themeColor="accent6"/>
          <w:insideH w:val="nil"/>
          <w:insideV w:val="single" w:sz="8" w:space="0" w:color="71B2C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B2C9" w:themeColor="accent6"/>
          <w:left w:val="single" w:sz="8" w:space="0" w:color="71B2C9" w:themeColor="accent6"/>
          <w:bottom w:val="single" w:sz="8" w:space="0" w:color="71B2C9" w:themeColor="accent6"/>
          <w:right w:val="single" w:sz="8" w:space="0" w:color="71B2C9" w:themeColor="accent6"/>
          <w:insideH w:val="nil"/>
          <w:insideV w:val="single" w:sz="8" w:space="0" w:color="71B2C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2C9" w:themeColor="accent6"/>
          <w:left w:val="single" w:sz="8" w:space="0" w:color="71B2C9" w:themeColor="accent6"/>
          <w:bottom w:val="single" w:sz="8" w:space="0" w:color="71B2C9" w:themeColor="accent6"/>
          <w:right w:val="single" w:sz="8" w:space="0" w:color="71B2C9" w:themeColor="accent6"/>
        </w:tcBorders>
      </w:tcPr>
    </w:tblStylePr>
    <w:tblStylePr w:type="band1Vert">
      <w:tblPr/>
      <w:tcPr>
        <w:tcBorders>
          <w:top w:val="single" w:sz="8" w:space="0" w:color="71B2C9" w:themeColor="accent6"/>
          <w:left w:val="single" w:sz="8" w:space="0" w:color="71B2C9" w:themeColor="accent6"/>
          <w:bottom w:val="single" w:sz="8" w:space="0" w:color="71B2C9" w:themeColor="accent6"/>
          <w:right w:val="single" w:sz="8" w:space="0" w:color="71B2C9" w:themeColor="accent6"/>
        </w:tcBorders>
        <w:shd w:val="clear" w:color="auto" w:fill="DBEBF1" w:themeFill="accent6" w:themeFillTint="3F"/>
      </w:tcPr>
    </w:tblStylePr>
    <w:tblStylePr w:type="band1Horz">
      <w:tblPr/>
      <w:tcPr>
        <w:tcBorders>
          <w:top w:val="single" w:sz="8" w:space="0" w:color="71B2C9" w:themeColor="accent6"/>
          <w:left w:val="single" w:sz="8" w:space="0" w:color="71B2C9" w:themeColor="accent6"/>
          <w:bottom w:val="single" w:sz="8" w:space="0" w:color="71B2C9" w:themeColor="accent6"/>
          <w:right w:val="single" w:sz="8" w:space="0" w:color="71B2C9" w:themeColor="accent6"/>
          <w:insideV w:val="single" w:sz="8" w:space="0" w:color="71B2C9" w:themeColor="accent6"/>
        </w:tcBorders>
        <w:shd w:val="clear" w:color="auto" w:fill="DBEBF1" w:themeFill="accent6" w:themeFillTint="3F"/>
      </w:tcPr>
    </w:tblStylePr>
    <w:tblStylePr w:type="band2Horz">
      <w:tblPr/>
      <w:tcPr>
        <w:tcBorders>
          <w:top w:val="single" w:sz="8" w:space="0" w:color="71B2C9" w:themeColor="accent6"/>
          <w:left w:val="single" w:sz="8" w:space="0" w:color="71B2C9" w:themeColor="accent6"/>
          <w:bottom w:val="single" w:sz="8" w:space="0" w:color="71B2C9" w:themeColor="accent6"/>
          <w:right w:val="single" w:sz="8" w:space="0" w:color="71B2C9" w:themeColor="accent6"/>
          <w:insideV w:val="single" w:sz="8" w:space="0" w:color="71B2C9" w:themeColor="accent6"/>
        </w:tcBorders>
      </w:tcPr>
    </w:tblStylePr>
  </w:style>
  <w:style w:type="table" w:styleId="Ljustrutnt-dekorfrg1">
    <w:name w:val="Light Grid Accent 1"/>
    <w:basedOn w:val="Normaltabell"/>
    <w:uiPriority w:val="62"/>
    <w:rsid w:val="00397F54"/>
    <w:tblPr>
      <w:tblStyleRowBandSize w:val="1"/>
      <w:tblStyleColBandSize w:val="1"/>
      <w:tblBorders>
        <w:top w:val="single" w:sz="8" w:space="0" w:color="006298" w:themeColor="accent1"/>
        <w:left w:val="single" w:sz="8" w:space="0" w:color="006298" w:themeColor="accent1"/>
        <w:bottom w:val="single" w:sz="8" w:space="0" w:color="006298" w:themeColor="accent1"/>
        <w:right w:val="single" w:sz="8" w:space="0" w:color="006298" w:themeColor="accent1"/>
        <w:insideH w:val="single" w:sz="8" w:space="0" w:color="006298" w:themeColor="accent1"/>
        <w:insideV w:val="single" w:sz="8" w:space="0" w:color="00629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298" w:themeColor="accent1"/>
          <w:left w:val="single" w:sz="8" w:space="0" w:color="006298" w:themeColor="accent1"/>
          <w:bottom w:val="single" w:sz="18" w:space="0" w:color="006298" w:themeColor="accent1"/>
          <w:right w:val="single" w:sz="8" w:space="0" w:color="006298" w:themeColor="accent1"/>
          <w:insideH w:val="nil"/>
          <w:insideV w:val="single" w:sz="8" w:space="0" w:color="00629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298" w:themeColor="accent1"/>
          <w:left w:val="single" w:sz="8" w:space="0" w:color="006298" w:themeColor="accent1"/>
          <w:bottom w:val="single" w:sz="8" w:space="0" w:color="006298" w:themeColor="accent1"/>
          <w:right w:val="single" w:sz="8" w:space="0" w:color="006298" w:themeColor="accent1"/>
          <w:insideH w:val="nil"/>
          <w:insideV w:val="single" w:sz="8" w:space="0" w:color="00629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298" w:themeColor="accent1"/>
          <w:left w:val="single" w:sz="8" w:space="0" w:color="006298" w:themeColor="accent1"/>
          <w:bottom w:val="single" w:sz="8" w:space="0" w:color="006298" w:themeColor="accent1"/>
          <w:right w:val="single" w:sz="8" w:space="0" w:color="006298" w:themeColor="accent1"/>
        </w:tcBorders>
      </w:tcPr>
    </w:tblStylePr>
    <w:tblStylePr w:type="band1Vert">
      <w:tblPr/>
      <w:tcPr>
        <w:tcBorders>
          <w:top w:val="single" w:sz="8" w:space="0" w:color="006298" w:themeColor="accent1"/>
          <w:left w:val="single" w:sz="8" w:space="0" w:color="006298" w:themeColor="accent1"/>
          <w:bottom w:val="single" w:sz="8" w:space="0" w:color="006298" w:themeColor="accent1"/>
          <w:right w:val="single" w:sz="8" w:space="0" w:color="006298" w:themeColor="accent1"/>
        </w:tcBorders>
        <w:shd w:val="clear" w:color="auto" w:fill="A6DFFF" w:themeFill="accent1" w:themeFillTint="3F"/>
      </w:tcPr>
    </w:tblStylePr>
    <w:tblStylePr w:type="band1Horz">
      <w:tblPr/>
      <w:tcPr>
        <w:tcBorders>
          <w:top w:val="single" w:sz="8" w:space="0" w:color="006298" w:themeColor="accent1"/>
          <w:left w:val="single" w:sz="8" w:space="0" w:color="006298" w:themeColor="accent1"/>
          <w:bottom w:val="single" w:sz="8" w:space="0" w:color="006298" w:themeColor="accent1"/>
          <w:right w:val="single" w:sz="8" w:space="0" w:color="006298" w:themeColor="accent1"/>
          <w:insideV w:val="single" w:sz="8" w:space="0" w:color="006298" w:themeColor="accent1"/>
        </w:tcBorders>
        <w:shd w:val="clear" w:color="auto" w:fill="A6DFFF" w:themeFill="accent1" w:themeFillTint="3F"/>
      </w:tcPr>
    </w:tblStylePr>
    <w:tblStylePr w:type="band2Horz">
      <w:tblPr/>
      <w:tcPr>
        <w:tcBorders>
          <w:top w:val="single" w:sz="8" w:space="0" w:color="006298" w:themeColor="accent1"/>
          <w:left w:val="single" w:sz="8" w:space="0" w:color="006298" w:themeColor="accent1"/>
          <w:bottom w:val="single" w:sz="8" w:space="0" w:color="006298" w:themeColor="accent1"/>
          <w:right w:val="single" w:sz="8" w:space="0" w:color="006298" w:themeColor="accent1"/>
          <w:insideV w:val="single" w:sz="8" w:space="0" w:color="006298" w:themeColor="accent1"/>
        </w:tcBorders>
      </w:tcPr>
    </w:tblStylePr>
  </w:style>
  <w:style w:type="table" w:styleId="Mellanmrkskuggning1-dekorfrg1">
    <w:name w:val="Medium Shading 1 Accent 1"/>
    <w:basedOn w:val="Normaltabell"/>
    <w:uiPriority w:val="63"/>
    <w:rsid w:val="00397F54"/>
    <w:tblPr>
      <w:tblStyleRowBandSize w:val="1"/>
      <w:tblStyleColBandSize w:val="1"/>
      <w:tblBorders>
        <w:top w:val="single" w:sz="8" w:space="0" w:color="009BF1" w:themeColor="accent1" w:themeTint="BF"/>
        <w:left w:val="single" w:sz="8" w:space="0" w:color="009BF1" w:themeColor="accent1" w:themeTint="BF"/>
        <w:bottom w:val="single" w:sz="8" w:space="0" w:color="009BF1" w:themeColor="accent1" w:themeTint="BF"/>
        <w:right w:val="single" w:sz="8" w:space="0" w:color="009BF1" w:themeColor="accent1" w:themeTint="BF"/>
        <w:insideH w:val="single" w:sz="8" w:space="0" w:color="009BF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9BF1" w:themeColor="accent1" w:themeTint="BF"/>
          <w:left w:val="single" w:sz="8" w:space="0" w:color="009BF1" w:themeColor="accent1" w:themeTint="BF"/>
          <w:bottom w:val="single" w:sz="8" w:space="0" w:color="009BF1" w:themeColor="accent1" w:themeTint="BF"/>
          <w:right w:val="single" w:sz="8" w:space="0" w:color="009BF1" w:themeColor="accent1" w:themeTint="BF"/>
          <w:insideH w:val="nil"/>
          <w:insideV w:val="nil"/>
        </w:tcBorders>
        <w:shd w:val="clear" w:color="auto" w:fill="00629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BF1" w:themeColor="accent1" w:themeTint="BF"/>
          <w:left w:val="single" w:sz="8" w:space="0" w:color="009BF1" w:themeColor="accent1" w:themeTint="BF"/>
          <w:bottom w:val="single" w:sz="8" w:space="0" w:color="009BF1" w:themeColor="accent1" w:themeTint="BF"/>
          <w:right w:val="single" w:sz="8" w:space="0" w:color="009BF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F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DF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6">
    <w:name w:val="Medium Shading 1 Accent 6"/>
    <w:basedOn w:val="Normaltabell"/>
    <w:uiPriority w:val="63"/>
    <w:rsid w:val="00397F54"/>
    <w:tblPr>
      <w:tblStyleRowBandSize w:val="1"/>
      <w:tblStyleColBandSize w:val="1"/>
      <w:tblBorders>
        <w:top w:val="single" w:sz="8" w:space="0" w:color="94C5D6" w:themeColor="accent6" w:themeTint="BF"/>
        <w:left w:val="single" w:sz="8" w:space="0" w:color="94C5D6" w:themeColor="accent6" w:themeTint="BF"/>
        <w:bottom w:val="single" w:sz="8" w:space="0" w:color="94C5D6" w:themeColor="accent6" w:themeTint="BF"/>
        <w:right w:val="single" w:sz="8" w:space="0" w:color="94C5D6" w:themeColor="accent6" w:themeTint="BF"/>
        <w:insideH w:val="single" w:sz="8" w:space="0" w:color="94C5D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4C5D6" w:themeColor="accent6" w:themeTint="BF"/>
          <w:left w:val="single" w:sz="8" w:space="0" w:color="94C5D6" w:themeColor="accent6" w:themeTint="BF"/>
          <w:bottom w:val="single" w:sz="8" w:space="0" w:color="94C5D6" w:themeColor="accent6" w:themeTint="BF"/>
          <w:right w:val="single" w:sz="8" w:space="0" w:color="94C5D6" w:themeColor="accent6" w:themeTint="BF"/>
          <w:insideH w:val="nil"/>
          <w:insideV w:val="nil"/>
        </w:tcBorders>
        <w:shd w:val="clear" w:color="auto" w:fill="71B2C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C5D6" w:themeColor="accent6" w:themeTint="BF"/>
          <w:left w:val="single" w:sz="8" w:space="0" w:color="94C5D6" w:themeColor="accent6" w:themeTint="BF"/>
          <w:bottom w:val="single" w:sz="8" w:space="0" w:color="94C5D6" w:themeColor="accent6" w:themeTint="BF"/>
          <w:right w:val="single" w:sz="8" w:space="0" w:color="94C5D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F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F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juslista-dekorfrg6">
    <w:name w:val="Light List Accent 6"/>
    <w:basedOn w:val="Normaltabell"/>
    <w:uiPriority w:val="61"/>
    <w:rsid w:val="00397F54"/>
    <w:tblPr>
      <w:tblStyleRowBandSize w:val="1"/>
      <w:tblStyleColBandSize w:val="1"/>
      <w:tblBorders>
        <w:top w:val="single" w:sz="8" w:space="0" w:color="71B2C9" w:themeColor="accent6"/>
        <w:left w:val="single" w:sz="8" w:space="0" w:color="71B2C9" w:themeColor="accent6"/>
        <w:bottom w:val="single" w:sz="8" w:space="0" w:color="71B2C9" w:themeColor="accent6"/>
        <w:right w:val="single" w:sz="8" w:space="0" w:color="71B2C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B2C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2C9" w:themeColor="accent6"/>
          <w:left w:val="single" w:sz="8" w:space="0" w:color="71B2C9" w:themeColor="accent6"/>
          <w:bottom w:val="single" w:sz="8" w:space="0" w:color="71B2C9" w:themeColor="accent6"/>
          <w:right w:val="single" w:sz="8" w:space="0" w:color="71B2C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B2C9" w:themeColor="accent6"/>
          <w:left w:val="single" w:sz="8" w:space="0" w:color="71B2C9" w:themeColor="accent6"/>
          <w:bottom w:val="single" w:sz="8" w:space="0" w:color="71B2C9" w:themeColor="accent6"/>
          <w:right w:val="single" w:sz="8" w:space="0" w:color="71B2C9" w:themeColor="accent6"/>
        </w:tcBorders>
      </w:tcPr>
    </w:tblStylePr>
    <w:tblStylePr w:type="band1Horz">
      <w:tblPr/>
      <w:tcPr>
        <w:tcBorders>
          <w:top w:val="single" w:sz="8" w:space="0" w:color="71B2C9" w:themeColor="accent6"/>
          <w:left w:val="single" w:sz="8" w:space="0" w:color="71B2C9" w:themeColor="accent6"/>
          <w:bottom w:val="single" w:sz="8" w:space="0" w:color="71B2C9" w:themeColor="accent6"/>
          <w:right w:val="single" w:sz="8" w:space="0" w:color="71B2C9" w:themeColor="accent6"/>
        </w:tcBorders>
      </w:tcPr>
    </w:tblStylePr>
  </w:style>
  <w:style w:type="table" w:styleId="Ljusskuggning-dekorfrg1">
    <w:name w:val="Light Shading Accent 1"/>
    <w:basedOn w:val="Normaltabell"/>
    <w:uiPriority w:val="60"/>
    <w:rsid w:val="00C4115D"/>
    <w:rPr>
      <w:color w:val="004971" w:themeColor="accent1" w:themeShade="BF"/>
    </w:rPr>
    <w:tblPr>
      <w:tblStyleRowBandSize w:val="1"/>
      <w:tblStyleColBandSize w:val="1"/>
      <w:tblBorders>
        <w:top w:val="single" w:sz="8" w:space="0" w:color="006298" w:themeColor="accent1"/>
        <w:bottom w:val="single" w:sz="8" w:space="0" w:color="00629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298" w:themeColor="accent1"/>
          <w:left w:val="nil"/>
          <w:bottom w:val="single" w:sz="8" w:space="0" w:color="00629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298" w:themeColor="accent1"/>
          <w:left w:val="nil"/>
          <w:bottom w:val="single" w:sz="8" w:space="0" w:color="00629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DF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DFFF" w:themeFill="accent1" w:themeFillTint="3F"/>
      </w:tcPr>
    </w:tblStylePr>
  </w:style>
  <w:style w:type="table" w:customStyle="1" w:styleId="VGRtabell">
    <w:name w:val="VGR tabell"/>
    <w:basedOn w:val="Normaltabell"/>
    <w:uiPriority w:val="99"/>
    <w:rsid w:val="00016CF0"/>
    <w:pPr>
      <w:contextualSpacing/>
    </w:pPr>
    <w:rPr>
      <w:rFonts w:asciiTheme="majorHAnsi" w:hAnsiTheme="majorHAnsi"/>
      <w:sz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cantSplit/>
    </w:trPr>
    <w:tcPr>
      <w:tcMar>
        <w:top w:w="113" w:type="dxa"/>
        <w:bottom w:w="113" w:type="dxa"/>
      </w:tcMar>
      <w:vAlign w:val="center"/>
    </w:tcPr>
    <w:tblStylePr w:type="firstRow">
      <w:rPr>
        <w:rFonts w:asciiTheme="majorHAnsi" w:hAnsiTheme="majorHAnsi"/>
        <w:b/>
        <w:bCs/>
        <w:sz w:val="24"/>
      </w:rPr>
      <w:tblPr/>
      <w:trPr>
        <w:tblHeader/>
      </w:trPr>
      <w:tcPr>
        <w:tcBorders>
          <w:bottom w:val="single" w:sz="4" w:space="0" w:color="auto"/>
        </w:tcBorders>
      </w:tc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Oformateradtabell51">
    <w:name w:val="Oformaterad tabell 51"/>
    <w:basedOn w:val="Normaltabell"/>
    <w:uiPriority w:val="99"/>
    <w:rsid w:val="008E682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Tabellrubrik">
    <w:name w:val="Tabellrubrik"/>
    <w:basedOn w:val="Normal"/>
    <w:uiPriority w:val="3"/>
    <w:qFormat/>
    <w:rsid w:val="00B33FDD"/>
    <w:pPr>
      <w:spacing w:line="240" w:lineRule="auto"/>
    </w:pPr>
    <w:rPr>
      <w:rFonts w:asciiTheme="majorHAnsi" w:hAnsiTheme="majorHAnsi"/>
      <w:bCs/>
      <w:color w:val="000000" w:themeColor="text1"/>
    </w:rPr>
  </w:style>
  <w:style w:type="paragraph" w:styleId="Fotnotstext">
    <w:name w:val="footnote text"/>
    <w:basedOn w:val="Normal"/>
    <w:link w:val="FotnotstextChar"/>
    <w:uiPriority w:val="99"/>
    <w:semiHidden/>
    <w:unhideWhenUsed/>
    <w:rsid w:val="001B245A"/>
    <w:pPr>
      <w:spacing w:after="0" w:line="240" w:lineRule="auto"/>
    </w:pPr>
    <w:rPr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semiHidden/>
    <w:rsid w:val="001B245A"/>
  </w:style>
  <w:style w:type="character" w:styleId="Olstomnmnande">
    <w:name w:val="Unresolved Mention"/>
    <w:basedOn w:val="Standardstycketeckensnitt"/>
    <w:uiPriority w:val="99"/>
    <w:semiHidden/>
    <w:unhideWhenUsed/>
    <w:rsid w:val="00897ABF"/>
    <w:rPr>
      <w:color w:val="605E5C"/>
      <w:shd w:val="clear" w:color="auto" w:fill="E1DFDD"/>
    </w:rPr>
  </w:style>
  <w:style w:type="paragraph" w:styleId="Beskrivning">
    <w:name w:val="caption"/>
    <w:basedOn w:val="Normal"/>
    <w:next w:val="Normal"/>
    <w:uiPriority w:val="35"/>
    <w:unhideWhenUsed/>
    <w:qFormat/>
    <w:rsid w:val="007A7EAA"/>
    <w:pPr>
      <w:spacing w:line="240" w:lineRule="auto"/>
    </w:pPr>
    <w:rPr>
      <w:i/>
      <w:iCs/>
      <w:color w:val="00000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8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1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9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8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8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48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58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2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72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5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3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8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3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0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3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96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1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6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3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8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5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5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2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3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5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8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3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2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5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1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61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2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7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7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7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4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4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6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8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04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41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7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1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22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46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5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7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6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4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8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9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86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58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5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1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7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2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8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8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5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6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7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74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2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1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1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4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0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8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2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3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2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32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4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2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73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07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2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3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15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2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6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7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2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3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2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2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0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8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2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2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39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50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35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5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5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8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9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2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8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8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2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7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6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88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5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0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8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5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89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76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9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9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4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1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4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36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5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9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4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21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9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2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7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8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8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5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5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3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8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9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2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43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Vastra-Gotalandsregionen/code-week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hub.com/Vastra-Gotalandsregionen/code-week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rcusosterberg/Downloads/Dok_med_omslag_sd_blue.dotx" TargetMode="External"/></Relationships>
</file>

<file path=word/theme/theme1.xml><?xml version="1.0" encoding="utf-8"?>
<a:theme xmlns:a="http://schemas.openxmlformats.org/drawingml/2006/main" name="Office-tema">
  <a:themeElements>
    <a:clrScheme name="VG">
      <a:dk1>
        <a:srgbClr val="000000"/>
      </a:dk1>
      <a:lt1>
        <a:srgbClr val="FFFFFF"/>
      </a:lt1>
      <a:dk2>
        <a:srgbClr val="000000"/>
      </a:dk2>
      <a:lt2>
        <a:srgbClr val="808080"/>
      </a:lt2>
      <a:accent1>
        <a:srgbClr val="006298"/>
      </a:accent1>
      <a:accent2>
        <a:srgbClr val="367B1E"/>
      </a:accent2>
      <a:accent3>
        <a:srgbClr val="F2A900"/>
      </a:accent3>
      <a:accent4>
        <a:srgbClr val="9EA2A2"/>
      </a:accent4>
      <a:accent5>
        <a:srgbClr val="9D2235"/>
      </a:accent5>
      <a:accent6>
        <a:srgbClr val="71B2C9"/>
      </a:accent6>
      <a:hlink>
        <a:srgbClr val="006298"/>
      </a:hlink>
      <a:folHlink>
        <a:srgbClr val="9EA2A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71F6EEB-2F4D-D144-B3A3-90F6116DC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Dok_med_omslag_sd_blue.dotx</Template>
  <TotalTime>123</TotalTime>
  <Pages>19</Pages>
  <Words>4568</Words>
  <Characters>23663</Characters>
  <Application>Microsoft Office Word</Application>
  <DocSecurity>0</DocSecurity>
  <Lines>463</Lines>
  <Paragraphs>218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Dokument med omslag stående dekor blue</vt:lpstr>
      <vt:lpstr>Dokument med omslag stående dekor blue</vt:lpstr>
    </vt:vector>
  </TitlesOfParts>
  <Manager/>
  <Company/>
  <LinksUpToDate>false</LinksUpToDate>
  <CharactersWithSpaces>28013</CharactersWithSpaces>
  <SharedDoc>false</SharedDoc>
  <HyperlinkBase/>
  <HLinks>
    <vt:vector size="12" baseType="variant">
      <vt:variant>
        <vt:i4>131177</vt:i4>
      </vt:variant>
      <vt:variant>
        <vt:i4>5895</vt:i4>
      </vt:variant>
      <vt:variant>
        <vt:i4>1025</vt:i4>
      </vt:variant>
      <vt:variant>
        <vt:i4>1</vt:i4>
      </vt:variant>
      <vt:variant>
        <vt:lpwstr>dekorstripe_green1</vt:lpwstr>
      </vt:variant>
      <vt:variant>
        <vt:lpwstr/>
      </vt:variant>
      <vt:variant>
        <vt:i4>1310834</vt:i4>
      </vt:variant>
      <vt:variant>
        <vt:i4>-1</vt:i4>
      </vt:variant>
      <vt:variant>
        <vt:i4>2066</vt:i4>
      </vt:variant>
      <vt:variant>
        <vt:i4>1</vt:i4>
      </vt:variant>
      <vt:variant>
        <vt:lpwstr>VGRsv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 med omslag stående dekor blue</dc:title>
  <dc:subject/>
  <dc:creator>Microsoft Office User</dc:creator>
  <cp:keywords/>
  <dc:description/>
  <cp:lastModifiedBy>Marcus Österberg</cp:lastModifiedBy>
  <cp:revision>61</cp:revision>
  <cp:lastPrinted>2016-03-31T10:56:00Z</cp:lastPrinted>
  <dcterms:created xsi:type="dcterms:W3CDTF">2022-07-07T12:47:00Z</dcterms:created>
  <dcterms:modified xsi:type="dcterms:W3CDTF">2022-07-07T15:13:00Z</dcterms:modified>
  <cp:category/>
</cp:coreProperties>
</file>